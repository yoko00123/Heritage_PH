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9408CC" w14:textId="77777777" w:rsidR="00384628" w:rsidRDefault="00384628" w:rsidP="00CD601E">
      <w:pPr>
        <w:pStyle w:val="Title"/>
        <w:pBdr>
          <w:top w:val="none" w:sz="0" w:space="0" w:color="auto"/>
        </w:pBdr>
        <w:jc w:val="left"/>
        <w:rPr>
          <w:sz w:val="52"/>
        </w:rPr>
      </w:pPr>
    </w:p>
    <w:p w14:paraId="22224650" w14:textId="77777777" w:rsidR="002C71EB" w:rsidRPr="002C71EB" w:rsidRDefault="002C71EB" w:rsidP="002C71EB"/>
    <w:p w14:paraId="17F03A7D" w14:textId="77777777" w:rsidR="00CD601E" w:rsidRPr="00CD601E" w:rsidRDefault="00CD601E" w:rsidP="00CD601E"/>
    <w:p w14:paraId="76009590" w14:textId="77777777" w:rsidR="00670600" w:rsidRPr="00E0116B" w:rsidRDefault="00670600" w:rsidP="00670600">
      <w:pPr>
        <w:spacing w:line="360" w:lineRule="auto"/>
        <w:jc w:val="center"/>
        <w:rPr>
          <w:rFonts w:cs="Arial"/>
          <w:b/>
          <w:sz w:val="48"/>
          <w:szCs w:val="48"/>
        </w:rPr>
      </w:pPr>
      <w:r w:rsidRPr="00E0116B">
        <w:rPr>
          <w:rFonts w:cs="Arial"/>
          <w:b/>
          <w:sz w:val="48"/>
          <w:szCs w:val="48"/>
        </w:rPr>
        <w:t>Release Notes</w:t>
      </w:r>
    </w:p>
    <w:p w14:paraId="0F76B272" w14:textId="77777777" w:rsidR="00384628" w:rsidRPr="002C71EB" w:rsidRDefault="002C71EB" w:rsidP="00CD601E">
      <w:pPr>
        <w:pStyle w:val="Title"/>
        <w:pBdr>
          <w:top w:val="none" w:sz="0" w:space="0" w:color="auto"/>
        </w:pBdr>
        <w:jc w:val="center"/>
        <w:rPr>
          <w:b w:val="0"/>
          <w:sz w:val="52"/>
        </w:rPr>
      </w:pPr>
      <w:r w:rsidRPr="002C71EB">
        <w:rPr>
          <w:b w:val="0"/>
          <w:sz w:val="52"/>
        </w:rPr>
        <w:t>for</w:t>
      </w:r>
    </w:p>
    <w:p w14:paraId="57A88013" w14:textId="77777777" w:rsidR="00CD601E" w:rsidRDefault="00CD601E" w:rsidP="002C71EB"/>
    <w:p w14:paraId="76464FBC" w14:textId="77777777" w:rsidR="002C71EB" w:rsidRDefault="002C71EB" w:rsidP="002C71EB"/>
    <w:p w14:paraId="026DE2A6" w14:textId="77777777" w:rsidR="002C71EB" w:rsidRPr="002C71EB" w:rsidRDefault="002C71EB" w:rsidP="002C71EB"/>
    <w:p w14:paraId="4C9CBDD1" w14:textId="77777777" w:rsidR="004A17C2" w:rsidRDefault="003D7D70" w:rsidP="004A17C2">
      <w:pPr>
        <w:spacing w:after="0" w:line="287" w:lineRule="auto"/>
        <w:ind w:left="2294" w:right="2298"/>
        <w:jc w:val="center"/>
      </w:pPr>
      <w:bookmarkStart w:id="0" w:name="Title"/>
      <w:r>
        <w:rPr>
          <w:rFonts w:eastAsia="Arial" w:cs="Arial"/>
          <w:sz w:val="52"/>
        </w:rPr>
        <w:t>SM Hotels</w:t>
      </w:r>
    </w:p>
    <w:p w14:paraId="342AC7A8" w14:textId="77777777" w:rsidR="00CD601E" w:rsidRPr="002C71EB" w:rsidRDefault="00CD601E" w:rsidP="004A17C2">
      <w:pPr>
        <w:pBdr>
          <w:bottom w:val="single" w:sz="4" w:space="1" w:color="auto"/>
        </w:pBdr>
      </w:pPr>
    </w:p>
    <w:bookmarkEnd w:id="0"/>
    <w:p w14:paraId="683A4282" w14:textId="77777777" w:rsidR="00795710" w:rsidRPr="002C71EB" w:rsidRDefault="00795710" w:rsidP="00CD601E"/>
    <w:p w14:paraId="1E166433" w14:textId="77777777" w:rsidR="002C71EB" w:rsidRPr="002C71EB" w:rsidRDefault="002C71EB" w:rsidP="00CD601E"/>
    <w:p w14:paraId="5C0EAC60" w14:textId="6F1B6F64" w:rsidR="00D861AA" w:rsidRPr="002C71EB" w:rsidRDefault="00D2170D" w:rsidP="00CD601E">
      <w:pPr>
        <w:pStyle w:val="Title"/>
        <w:pBdr>
          <w:top w:val="none" w:sz="0" w:space="0" w:color="auto"/>
        </w:pBdr>
        <w:jc w:val="center"/>
        <w:rPr>
          <w:b w:val="0"/>
          <w:sz w:val="52"/>
        </w:rPr>
      </w:pPr>
      <w:r>
        <w:rPr>
          <w:b w:val="0"/>
          <w:sz w:val="52"/>
        </w:rPr>
        <w:t>[</w:t>
      </w:r>
      <w:r w:rsidR="001D3176">
        <w:rPr>
          <w:b w:val="0"/>
          <w:sz w:val="52"/>
        </w:rPr>
        <w:t>InSys</w:t>
      </w:r>
      <w:r w:rsidR="004626AD">
        <w:rPr>
          <w:b w:val="0"/>
          <w:sz w:val="52"/>
        </w:rPr>
        <w:t xml:space="preserve"> </w:t>
      </w:r>
      <w:r w:rsidR="003D7D70">
        <w:rPr>
          <w:b w:val="0"/>
          <w:sz w:val="52"/>
        </w:rPr>
        <w:t>SM Hotels</w:t>
      </w:r>
      <w:r>
        <w:rPr>
          <w:b w:val="0"/>
          <w:sz w:val="52"/>
        </w:rPr>
        <w:t>]</w:t>
      </w:r>
    </w:p>
    <w:p w14:paraId="39F7D364" w14:textId="77777777" w:rsidR="00D861AA" w:rsidRPr="002C71EB" w:rsidRDefault="00D861AA" w:rsidP="00CD601E"/>
    <w:p w14:paraId="7375681C" w14:textId="77777777" w:rsidR="00384628" w:rsidRDefault="00384628" w:rsidP="00D861AA"/>
    <w:p w14:paraId="7A27F0A1" w14:textId="77777777" w:rsidR="00D861AA" w:rsidRDefault="00D861AA" w:rsidP="00D861AA"/>
    <w:p w14:paraId="6947576F" w14:textId="77777777" w:rsidR="002C71EB" w:rsidRDefault="002C71EB" w:rsidP="00D861AA"/>
    <w:p w14:paraId="70F21C68" w14:textId="77777777" w:rsidR="002C71EB" w:rsidRPr="00D7010D" w:rsidRDefault="002C71EB" w:rsidP="00D861AA"/>
    <w:p w14:paraId="4DD5F9B8" w14:textId="40BC82A1" w:rsidR="002F537D" w:rsidRPr="00A37FB7" w:rsidRDefault="002C71EB" w:rsidP="00435B4A">
      <w:pPr>
        <w:jc w:val="right"/>
      </w:pPr>
      <w:r w:rsidRPr="00A37FB7">
        <w:t xml:space="preserve">Prepared by: </w:t>
      </w:r>
      <w:r w:rsidR="004626AD">
        <w:t>Yoku Erlano Panuelos</w:t>
      </w:r>
    </w:p>
    <w:p w14:paraId="0099B333" w14:textId="39716254" w:rsidR="002C71EB" w:rsidRDefault="002C71EB" w:rsidP="002C71EB">
      <w:pPr>
        <w:jc w:val="right"/>
      </w:pPr>
      <w:bookmarkStart w:id="1" w:name="_GoBack"/>
      <w:bookmarkEnd w:id="1"/>
      <w:r w:rsidRPr="00A37FB7">
        <w:t>Date</w:t>
      </w:r>
      <w:r w:rsidR="001729EF">
        <w:t xml:space="preserve"> of Issue</w:t>
      </w:r>
      <w:r w:rsidR="00C30371">
        <w:t xml:space="preserve">: </w:t>
      </w:r>
      <w:r w:rsidR="00E530C6">
        <w:t>April</w:t>
      </w:r>
      <w:r w:rsidR="002D495B">
        <w:t xml:space="preserve"> </w:t>
      </w:r>
      <w:r w:rsidR="002F537D">
        <w:t>10</w:t>
      </w:r>
      <w:r w:rsidR="002D495B">
        <w:t>, 2019</w:t>
      </w:r>
    </w:p>
    <w:p w14:paraId="237C6D9E" w14:textId="575CD4BF" w:rsidR="001729EF" w:rsidRDefault="001729EF" w:rsidP="002C71EB">
      <w:pPr>
        <w:jc w:val="right"/>
      </w:pPr>
      <w:r>
        <w:t xml:space="preserve">Version: </w:t>
      </w:r>
      <w:r w:rsidR="00435B4A">
        <w:t>1.0</w:t>
      </w:r>
      <w:r w:rsidR="00DD58A9">
        <w:t>.</w:t>
      </w:r>
      <w:r w:rsidR="00435B4A">
        <w:t>0.0</w:t>
      </w:r>
    </w:p>
    <w:p w14:paraId="778601D1" w14:textId="77777777" w:rsidR="00CD601E" w:rsidRDefault="00F50791" w:rsidP="00F50791">
      <w:pPr>
        <w:jc w:val="right"/>
      </w:pPr>
      <w:r>
        <w:t>Status: Draft</w:t>
      </w:r>
    </w:p>
    <w:p w14:paraId="6B0095D6" w14:textId="77777777" w:rsidR="00D35FFF" w:rsidRDefault="00D35FFF">
      <w:pPr>
        <w:pStyle w:val="TOCHeading"/>
      </w:pPr>
      <w:r>
        <w:lastRenderedPageBreak/>
        <w:t>Contents</w:t>
      </w:r>
    </w:p>
    <w:p w14:paraId="10813259" w14:textId="2C1B4DC8" w:rsidR="005F2C2F" w:rsidRPr="00B44271" w:rsidRDefault="00DC24CF">
      <w:pPr>
        <w:pStyle w:val="TOC1"/>
        <w:tabs>
          <w:tab w:val="left" w:pos="440"/>
          <w:tab w:val="right" w:leader="dot" w:pos="9350"/>
        </w:tabs>
        <w:rPr>
          <w:rFonts w:ascii="Calibri" w:eastAsia="Times New Roman" w:hAnsi="Calibri"/>
          <w:noProof/>
        </w:rPr>
      </w:pPr>
      <w:r>
        <w:fldChar w:fldCharType="begin"/>
      </w:r>
      <w:r w:rsidR="00D35FFF">
        <w:instrText xml:space="preserve"> TOC \o "1-3" \h \z \u </w:instrText>
      </w:r>
      <w:r>
        <w:fldChar w:fldCharType="separate"/>
      </w:r>
      <w:hyperlink w:anchor="_Toc512271956" w:history="1">
        <w:r w:rsidR="005F2C2F" w:rsidRPr="003656BC">
          <w:rPr>
            <w:rStyle w:val="Hyperlink"/>
            <w:rFonts w:cs="Arial"/>
            <w:b/>
            <w:noProof/>
          </w:rPr>
          <w:t>I.</w:t>
        </w:r>
        <w:r w:rsidR="005F2C2F" w:rsidRPr="00B44271">
          <w:rPr>
            <w:rFonts w:ascii="Calibri" w:eastAsia="Times New Roman" w:hAnsi="Calibri"/>
            <w:noProof/>
          </w:rPr>
          <w:tab/>
        </w:r>
        <w:r w:rsidR="005F2C2F" w:rsidRPr="003656BC">
          <w:rPr>
            <w:rStyle w:val="Hyperlink"/>
            <w:rFonts w:cs="Arial"/>
            <w:b/>
            <w:noProof/>
          </w:rPr>
          <w:t>Document Control</w:t>
        </w:r>
        <w:r w:rsidR="005F2C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7540B2" w14:textId="2975FB49" w:rsidR="005F2C2F" w:rsidRPr="00B44271" w:rsidRDefault="009B73A7">
      <w:pPr>
        <w:pStyle w:val="TOC2"/>
        <w:tabs>
          <w:tab w:val="right" w:leader="dot" w:pos="9350"/>
        </w:tabs>
        <w:rPr>
          <w:rFonts w:ascii="Calibri" w:eastAsia="Times New Roman" w:hAnsi="Calibri"/>
          <w:noProof/>
        </w:rPr>
      </w:pPr>
      <w:hyperlink w:anchor="_Toc512271957" w:history="1">
        <w:r w:rsidR="005F2C2F" w:rsidRPr="003656BC">
          <w:rPr>
            <w:rStyle w:val="Hyperlink"/>
            <w:rFonts w:cs="Arial"/>
            <w:noProof/>
          </w:rPr>
          <w:t>History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_Toc512271957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3</w:t>
        </w:r>
        <w:r w:rsidR="00DC24CF">
          <w:rPr>
            <w:noProof/>
            <w:webHidden/>
          </w:rPr>
          <w:fldChar w:fldCharType="end"/>
        </w:r>
      </w:hyperlink>
    </w:p>
    <w:p w14:paraId="783FC7A0" w14:textId="66D759A9" w:rsidR="005F2C2F" w:rsidRPr="00B44271" w:rsidRDefault="009B73A7">
      <w:pPr>
        <w:pStyle w:val="TOC2"/>
        <w:tabs>
          <w:tab w:val="right" w:leader="dot" w:pos="9350"/>
        </w:tabs>
        <w:rPr>
          <w:rFonts w:ascii="Calibri" w:eastAsia="Times New Roman" w:hAnsi="Calibri"/>
          <w:noProof/>
        </w:rPr>
      </w:pPr>
      <w:hyperlink w:anchor="_Toc512271958" w:history="1">
        <w:r w:rsidR="005F2C2F" w:rsidRPr="003656BC">
          <w:rPr>
            <w:rStyle w:val="Hyperlink"/>
            <w:rFonts w:cs="Arial"/>
            <w:noProof/>
          </w:rPr>
          <w:t>Related Documents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_Toc512271958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5</w:t>
        </w:r>
        <w:r w:rsidR="00DC24CF">
          <w:rPr>
            <w:noProof/>
            <w:webHidden/>
          </w:rPr>
          <w:fldChar w:fldCharType="end"/>
        </w:r>
      </w:hyperlink>
    </w:p>
    <w:p w14:paraId="41DA3298" w14:textId="4ACFCB64" w:rsidR="005F2C2F" w:rsidRPr="00B44271" w:rsidRDefault="009B73A7">
      <w:pPr>
        <w:pStyle w:val="TOC2"/>
        <w:tabs>
          <w:tab w:val="right" w:leader="dot" w:pos="9350"/>
        </w:tabs>
        <w:rPr>
          <w:rFonts w:ascii="Calibri" w:eastAsia="Times New Roman" w:hAnsi="Calibri"/>
          <w:noProof/>
        </w:rPr>
      </w:pPr>
      <w:hyperlink w:anchor="_Toc512271959" w:history="1">
        <w:r w:rsidR="005F2C2F" w:rsidRPr="003656BC">
          <w:rPr>
            <w:rStyle w:val="Hyperlink"/>
            <w:rFonts w:cs="Arial"/>
            <w:noProof/>
          </w:rPr>
          <w:t>Authorised signature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_Toc512271959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9</w:t>
        </w:r>
        <w:r w:rsidR="00DC24CF">
          <w:rPr>
            <w:noProof/>
            <w:webHidden/>
          </w:rPr>
          <w:fldChar w:fldCharType="end"/>
        </w:r>
      </w:hyperlink>
    </w:p>
    <w:p w14:paraId="6AD3D997" w14:textId="3371C7D8" w:rsidR="005F2C2F" w:rsidRPr="00B44271" w:rsidRDefault="009B73A7">
      <w:pPr>
        <w:pStyle w:val="TOC1"/>
        <w:tabs>
          <w:tab w:val="left" w:pos="440"/>
          <w:tab w:val="right" w:leader="dot" w:pos="9350"/>
        </w:tabs>
        <w:rPr>
          <w:rFonts w:ascii="Calibri" w:eastAsia="Times New Roman" w:hAnsi="Calibri"/>
          <w:noProof/>
        </w:rPr>
      </w:pPr>
      <w:hyperlink w:anchor="_Toc512271960" w:history="1">
        <w:r w:rsidR="005F2C2F" w:rsidRPr="003656BC">
          <w:rPr>
            <w:rStyle w:val="Hyperlink"/>
            <w:rFonts w:cs="Arial"/>
            <w:b/>
            <w:noProof/>
          </w:rPr>
          <w:t>II.</w:t>
        </w:r>
        <w:r w:rsidR="005F2C2F" w:rsidRPr="00B44271">
          <w:rPr>
            <w:rFonts w:ascii="Calibri" w:eastAsia="Times New Roman" w:hAnsi="Calibri"/>
            <w:noProof/>
          </w:rPr>
          <w:tab/>
        </w:r>
        <w:r w:rsidR="005F2C2F" w:rsidRPr="003656BC">
          <w:rPr>
            <w:rStyle w:val="Hyperlink"/>
            <w:rFonts w:cs="Arial"/>
            <w:b/>
            <w:noProof/>
          </w:rPr>
          <w:t>INTRODUCTIONS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_Toc512271960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10</w:t>
        </w:r>
        <w:r w:rsidR="00DC24CF">
          <w:rPr>
            <w:noProof/>
            <w:webHidden/>
          </w:rPr>
          <w:fldChar w:fldCharType="end"/>
        </w:r>
      </w:hyperlink>
    </w:p>
    <w:p w14:paraId="5C4F7708" w14:textId="0A61AA0D" w:rsidR="005F2C2F" w:rsidRPr="00B44271" w:rsidRDefault="009B73A7">
      <w:pPr>
        <w:pStyle w:val="TOC1"/>
        <w:tabs>
          <w:tab w:val="left" w:pos="660"/>
          <w:tab w:val="right" w:leader="dot" w:pos="9350"/>
        </w:tabs>
        <w:rPr>
          <w:rFonts w:ascii="Calibri" w:eastAsia="Times New Roman" w:hAnsi="Calibri"/>
          <w:noProof/>
        </w:rPr>
      </w:pPr>
      <w:hyperlink w:anchor="_Toc512271961" w:history="1">
        <w:r w:rsidR="005F2C2F" w:rsidRPr="003656BC">
          <w:rPr>
            <w:rStyle w:val="Hyperlink"/>
            <w:rFonts w:cs="Arial"/>
            <w:b/>
            <w:noProof/>
          </w:rPr>
          <w:t>III.</w:t>
        </w:r>
        <w:r w:rsidR="005F2C2F" w:rsidRPr="00B44271">
          <w:rPr>
            <w:rFonts w:ascii="Calibri" w:eastAsia="Times New Roman" w:hAnsi="Calibri"/>
            <w:noProof/>
          </w:rPr>
          <w:tab/>
        </w:r>
        <w:r w:rsidR="005F2C2F" w:rsidRPr="003656BC">
          <w:rPr>
            <w:rStyle w:val="Hyperlink"/>
            <w:rFonts w:cs="Arial"/>
            <w:b/>
            <w:noProof/>
          </w:rPr>
          <w:t>New Features &amp; Enhancement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_Toc512271961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13</w:t>
        </w:r>
        <w:r w:rsidR="00DC24CF">
          <w:rPr>
            <w:noProof/>
            <w:webHidden/>
          </w:rPr>
          <w:fldChar w:fldCharType="end"/>
        </w:r>
      </w:hyperlink>
    </w:p>
    <w:p w14:paraId="6F964D70" w14:textId="35BF213B" w:rsidR="005F2C2F" w:rsidRPr="00B44271" w:rsidRDefault="009B73A7">
      <w:pPr>
        <w:pStyle w:val="TOC1"/>
        <w:tabs>
          <w:tab w:val="left" w:pos="660"/>
          <w:tab w:val="right" w:leader="dot" w:pos="9350"/>
        </w:tabs>
        <w:rPr>
          <w:rFonts w:ascii="Calibri" w:eastAsia="Times New Roman" w:hAnsi="Calibri"/>
          <w:noProof/>
        </w:rPr>
      </w:pPr>
      <w:hyperlink w:anchor="_Toc512271962" w:history="1">
        <w:r w:rsidR="005F2C2F" w:rsidRPr="003656BC">
          <w:rPr>
            <w:rStyle w:val="Hyperlink"/>
            <w:rFonts w:cs="Arial"/>
            <w:b/>
            <w:noProof/>
          </w:rPr>
          <w:t>IV.</w:t>
        </w:r>
        <w:r w:rsidR="005F2C2F" w:rsidRPr="00B44271">
          <w:rPr>
            <w:rFonts w:ascii="Calibri" w:eastAsia="Times New Roman" w:hAnsi="Calibri"/>
            <w:noProof/>
          </w:rPr>
          <w:tab/>
        </w:r>
        <w:r w:rsidR="005F2C2F" w:rsidRPr="003656BC">
          <w:rPr>
            <w:rStyle w:val="Hyperlink"/>
            <w:rFonts w:cs="Arial"/>
            <w:b/>
            <w:noProof/>
          </w:rPr>
          <w:t>Fixed Issue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_Toc512271962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16</w:t>
        </w:r>
        <w:r w:rsidR="00DC24CF">
          <w:rPr>
            <w:noProof/>
            <w:webHidden/>
          </w:rPr>
          <w:fldChar w:fldCharType="end"/>
        </w:r>
      </w:hyperlink>
    </w:p>
    <w:p w14:paraId="7425B23A" w14:textId="173F4A05" w:rsidR="005F2C2F" w:rsidRPr="00B44271" w:rsidRDefault="009B73A7">
      <w:pPr>
        <w:pStyle w:val="TOC1"/>
        <w:tabs>
          <w:tab w:val="left" w:pos="440"/>
          <w:tab w:val="right" w:leader="dot" w:pos="9350"/>
        </w:tabs>
        <w:rPr>
          <w:rFonts w:ascii="Calibri" w:eastAsia="Times New Roman" w:hAnsi="Calibri"/>
          <w:noProof/>
        </w:rPr>
      </w:pPr>
      <w:hyperlink w:anchor="_Toc512271963" w:history="1">
        <w:r w:rsidR="005F2C2F" w:rsidRPr="003656BC">
          <w:rPr>
            <w:rStyle w:val="Hyperlink"/>
            <w:rFonts w:cs="Arial"/>
            <w:b/>
            <w:noProof/>
          </w:rPr>
          <w:t>V.</w:t>
        </w:r>
        <w:r w:rsidR="005F2C2F" w:rsidRPr="00B44271">
          <w:rPr>
            <w:rFonts w:ascii="Calibri" w:eastAsia="Times New Roman" w:hAnsi="Calibri"/>
            <w:noProof/>
          </w:rPr>
          <w:tab/>
        </w:r>
        <w:r w:rsidR="005F2C2F" w:rsidRPr="003656BC">
          <w:rPr>
            <w:rStyle w:val="Hyperlink"/>
            <w:rFonts w:cs="Arial"/>
            <w:b/>
            <w:noProof/>
          </w:rPr>
          <w:t>Known Issues</w:t>
        </w:r>
        <w:r w:rsidR="005F2C2F">
          <w:rPr>
            <w:noProof/>
            <w:webHidden/>
          </w:rPr>
          <w:tab/>
        </w:r>
        <w:r w:rsidR="00DC24CF">
          <w:rPr>
            <w:noProof/>
            <w:webHidden/>
          </w:rPr>
          <w:fldChar w:fldCharType="begin"/>
        </w:r>
        <w:r w:rsidR="005F2C2F">
          <w:rPr>
            <w:noProof/>
            <w:webHidden/>
          </w:rPr>
          <w:instrText xml:space="preserve"> PAGEREF _Toc512271963 \h </w:instrText>
        </w:r>
        <w:r w:rsidR="00DC24CF">
          <w:rPr>
            <w:noProof/>
            <w:webHidden/>
          </w:rPr>
        </w:r>
        <w:r w:rsidR="00DC24CF">
          <w:rPr>
            <w:noProof/>
            <w:webHidden/>
          </w:rPr>
          <w:fldChar w:fldCharType="separate"/>
        </w:r>
        <w:r w:rsidR="00615464">
          <w:rPr>
            <w:noProof/>
            <w:webHidden/>
          </w:rPr>
          <w:t>18</w:t>
        </w:r>
        <w:r w:rsidR="00DC24CF">
          <w:rPr>
            <w:noProof/>
            <w:webHidden/>
          </w:rPr>
          <w:fldChar w:fldCharType="end"/>
        </w:r>
      </w:hyperlink>
    </w:p>
    <w:p w14:paraId="653354AD" w14:textId="77777777" w:rsidR="00617F46" w:rsidRPr="009C480B" w:rsidRDefault="00DC24CF" w:rsidP="006523F6">
      <w:pPr>
        <w:pStyle w:val="TOC1"/>
        <w:tabs>
          <w:tab w:val="left" w:pos="440"/>
          <w:tab w:val="right" w:leader="dot" w:pos="9350"/>
        </w:tabs>
        <w:rPr>
          <w:rFonts w:ascii="Calibri Light" w:eastAsia="Times New Roman" w:hAnsi="Calibri Light"/>
          <w:color w:val="2E74B5"/>
        </w:rPr>
      </w:pPr>
      <w:r>
        <w:rPr>
          <w:b/>
          <w:bCs/>
          <w:noProof/>
        </w:rPr>
        <w:fldChar w:fldCharType="end"/>
      </w:r>
      <w:bookmarkStart w:id="2" w:name="_Toc415980935"/>
      <w:bookmarkStart w:id="3" w:name="_Toc437403967"/>
      <w:bookmarkStart w:id="4" w:name="_Toc486223484"/>
      <w:bookmarkStart w:id="5" w:name="_Toc73344364"/>
      <w:bookmarkStart w:id="6" w:name="_Toc237866663"/>
      <w:bookmarkStart w:id="7" w:name="_Toc238032687"/>
      <w:bookmarkStart w:id="8" w:name="_Toc238034287"/>
      <w:bookmarkStart w:id="9" w:name="_Toc348334086"/>
    </w:p>
    <w:p w14:paraId="7D44698E" w14:textId="77777777" w:rsidR="00617F46" w:rsidRPr="00E63CF0" w:rsidRDefault="00617F46" w:rsidP="005235D3">
      <w:pPr>
        <w:pStyle w:val="Heading1"/>
        <w:pageBreakBefore/>
        <w:numPr>
          <w:ilvl w:val="0"/>
          <w:numId w:val="1"/>
        </w:numPr>
        <w:pBdr>
          <w:bottom w:val="single" w:sz="4" w:space="1" w:color="auto"/>
        </w:pBdr>
        <w:rPr>
          <w:rFonts w:ascii="Arial" w:hAnsi="Arial" w:cs="Arial"/>
          <w:b/>
          <w:color w:val="auto"/>
        </w:rPr>
      </w:pPr>
      <w:bookmarkStart w:id="10" w:name="_Toc512271956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ascii="Arial" w:hAnsi="Arial" w:cs="Arial"/>
          <w:b/>
          <w:color w:val="auto"/>
        </w:rPr>
        <w:lastRenderedPageBreak/>
        <w:t>Document Control</w:t>
      </w:r>
      <w:bookmarkEnd w:id="10"/>
    </w:p>
    <w:p w14:paraId="44925E54" w14:textId="77777777" w:rsidR="00617F46" w:rsidRDefault="00617F46" w:rsidP="00617F46">
      <w:pPr>
        <w:pStyle w:val="Heading2"/>
        <w:rPr>
          <w:rFonts w:ascii="Arial" w:hAnsi="Arial" w:cs="Arial"/>
          <w:b/>
          <w:color w:val="auto"/>
        </w:rPr>
      </w:pPr>
    </w:p>
    <w:p w14:paraId="3E398C2A" w14:textId="77777777" w:rsidR="00617F46" w:rsidRPr="00617F46" w:rsidRDefault="00617F46" w:rsidP="00617F46">
      <w:pPr>
        <w:pStyle w:val="Heading2"/>
        <w:rPr>
          <w:rFonts w:ascii="Arial" w:hAnsi="Arial" w:cs="Arial"/>
          <w:color w:val="auto"/>
          <w:sz w:val="22"/>
          <w:szCs w:val="22"/>
        </w:rPr>
      </w:pPr>
      <w:bookmarkStart w:id="11" w:name="_Toc512271957"/>
      <w:r w:rsidRPr="00617F46">
        <w:rPr>
          <w:rFonts w:ascii="Arial" w:hAnsi="Arial" w:cs="Arial"/>
          <w:color w:val="auto"/>
          <w:sz w:val="22"/>
          <w:szCs w:val="22"/>
        </w:rPr>
        <w:t>History</w:t>
      </w:r>
      <w:bookmarkEnd w:id="11"/>
    </w:p>
    <w:p w14:paraId="40C30452" w14:textId="77777777" w:rsidR="00617F46" w:rsidRPr="00617F46" w:rsidRDefault="00617F46" w:rsidP="00617F46">
      <w:pPr>
        <w:rPr>
          <w:rFonts w:cs="Arial"/>
        </w:rPr>
      </w:pPr>
      <w:r w:rsidRPr="00617F46">
        <w:rPr>
          <w:rFonts w:cs="Arial"/>
        </w:rPr>
        <w:t>Below is listed the change history of this document.</w:t>
      </w:r>
    </w:p>
    <w:tbl>
      <w:tblPr>
        <w:tblW w:w="956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2977"/>
        <w:gridCol w:w="4253"/>
      </w:tblGrid>
      <w:tr w:rsidR="00617F46" w:rsidRPr="009C480B" w14:paraId="47E071FF" w14:textId="77777777" w:rsidTr="001729EF">
        <w:trPr>
          <w:cantSplit/>
        </w:trPr>
        <w:tc>
          <w:tcPr>
            <w:tcW w:w="1063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14:paraId="14898832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</w:tcPr>
          <w:p w14:paraId="7B3AA7CC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Date</w:t>
            </w:r>
          </w:p>
        </w:tc>
        <w:tc>
          <w:tcPr>
            <w:tcW w:w="297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</w:tcPr>
          <w:p w14:paraId="144441CF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Author</w:t>
            </w:r>
          </w:p>
        </w:tc>
        <w:tc>
          <w:tcPr>
            <w:tcW w:w="4253" w:type="dxa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</w:tcPr>
          <w:p w14:paraId="199D700D" w14:textId="77777777" w:rsidR="00617F46" w:rsidRPr="009C480B" w:rsidRDefault="00617F46" w:rsidP="001729EF">
            <w:pPr>
              <w:ind w:right="923"/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Changes</w:t>
            </w:r>
          </w:p>
        </w:tc>
      </w:tr>
      <w:tr w:rsidR="00617F46" w:rsidRPr="009C480B" w14:paraId="1D362C83" w14:textId="77777777" w:rsidTr="001729EF">
        <w:trPr>
          <w:cantSplit/>
        </w:trPr>
        <w:tc>
          <w:tcPr>
            <w:tcW w:w="10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822439" w14:textId="7097C39F" w:rsidR="00617F46" w:rsidRPr="002251BE" w:rsidRDefault="00435B4A" w:rsidP="001729E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1.0</w:t>
            </w:r>
            <w:r w:rsidR="003D7D70" w:rsidRPr="002251BE">
              <w:rPr>
                <w:rFonts w:cs="Arial"/>
                <w:b/>
              </w:rPr>
              <w:t>.0</w:t>
            </w:r>
            <w:r>
              <w:rPr>
                <w:rFonts w:cs="Arial"/>
                <w:b/>
              </w:rPr>
              <w:t>.0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4575B" w14:textId="08AB36C9" w:rsidR="00617F46" w:rsidRPr="009C480B" w:rsidRDefault="00617F46" w:rsidP="003D7D70">
            <w:pPr>
              <w:rPr>
                <w:rFonts w:cs="Arial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7FDD3" w14:textId="37EFE183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21513B" w14:textId="54779263" w:rsidR="00617F46" w:rsidRPr="009C480B" w:rsidRDefault="00617F46" w:rsidP="002B6867">
            <w:pPr>
              <w:ind w:right="923"/>
              <w:rPr>
                <w:rFonts w:cs="Arial"/>
              </w:rPr>
            </w:pPr>
          </w:p>
        </w:tc>
      </w:tr>
    </w:tbl>
    <w:p w14:paraId="54C5B117" w14:textId="77777777" w:rsidR="00617F46" w:rsidRDefault="00617F46" w:rsidP="00617F46">
      <w:pPr>
        <w:rPr>
          <w:rFonts w:cs="Arial"/>
        </w:rPr>
      </w:pPr>
    </w:p>
    <w:p w14:paraId="3F278FD4" w14:textId="77777777" w:rsidR="00617F46" w:rsidRPr="00617F46" w:rsidRDefault="00617F46" w:rsidP="00617F46">
      <w:pPr>
        <w:pStyle w:val="Heading2"/>
        <w:rPr>
          <w:rFonts w:ascii="Arial" w:hAnsi="Arial" w:cs="Arial"/>
          <w:color w:val="auto"/>
          <w:sz w:val="22"/>
          <w:szCs w:val="22"/>
        </w:rPr>
      </w:pPr>
      <w:bookmarkStart w:id="12" w:name="_Toc512271958"/>
      <w:r>
        <w:rPr>
          <w:rFonts w:ascii="Arial" w:hAnsi="Arial" w:cs="Arial"/>
          <w:color w:val="auto"/>
          <w:sz w:val="22"/>
          <w:szCs w:val="22"/>
        </w:rPr>
        <w:t>Related Documents</w:t>
      </w:r>
      <w:bookmarkEnd w:id="12"/>
    </w:p>
    <w:tbl>
      <w:tblPr>
        <w:tblW w:w="96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5"/>
        <w:gridCol w:w="2446"/>
        <w:gridCol w:w="1701"/>
        <w:gridCol w:w="3053"/>
        <w:gridCol w:w="1530"/>
      </w:tblGrid>
      <w:tr w:rsidR="00617F46" w:rsidRPr="009C480B" w14:paraId="5901D649" w14:textId="77777777" w:rsidTr="007C10E2">
        <w:tc>
          <w:tcPr>
            <w:tcW w:w="885" w:type="dxa"/>
            <w:tcBorders>
              <w:bottom w:val="double" w:sz="6" w:space="0" w:color="auto"/>
            </w:tcBorders>
          </w:tcPr>
          <w:p w14:paraId="6BC59500" w14:textId="77777777" w:rsidR="00617F46" w:rsidRPr="009C480B" w:rsidRDefault="00617F46" w:rsidP="001729EF">
            <w:pPr>
              <w:rPr>
                <w:rFonts w:cs="Arial"/>
                <w:b/>
              </w:rPr>
            </w:pPr>
          </w:p>
        </w:tc>
        <w:tc>
          <w:tcPr>
            <w:tcW w:w="2446" w:type="dxa"/>
            <w:tcBorders>
              <w:bottom w:val="double" w:sz="6" w:space="0" w:color="auto"/>
            </w:tcBorders>
          </w:tcPr>
          <w:p w14:paraId="15F20ACD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Document</w:t>
            </w:r>
          </w:p>
        </w:tc>
        <w:tc>
          <w:tcPr>
            <w:tcW w:w="1701" w:type="dxa"/>
            <w:tcBorders>
              <w:bottom w:val="double" w:sz="6" w:space="0" w:color="auto"/>
            </w:tcBorders>
          </w:tcPr>
          <w:p w14:paraId="0195203C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Author</w:t>
            </w:r>
          </w:p>
        </w:tc>
        <w:tc>
          <w:tcPr>
            <w:tcW w:w="3053" w:type="dxa"/>
            <w:tcBorders>
              <w:bottom w:val="double" w:sz="6" w:space="0" w:color="auto"/>
            </w:tcBorders>
          </w:tcPr>
          <w:p w14:paraId="51025565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Issue</w:t>
            </w:r>
          </w:p>
        </w:tc>
        <w:tc>
          <w:tcPr>
            <w:tcW w:w="1530" w:type="dxa"/>
            <w:tcBorders>
              <w:bottom w:val="double" w:sz="6" w:space="0" w:color="auto"/>
            </w:tcBorders>
          </w:tcPr>
          <w:p w14:paraId="6192D4FD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From date</w:t>
            </w:r>
          </w:p>
        </w:tc>
      </w:tr>
      <w:tr w:rsidR="00617F46" w:rsidRPr="009C480B" w14:paraId="359ADB50" w14:textId="77777777" w:rsidTr="007C10E2">
        <w:tc>
          <w:tcPr>
            <w:tcW w:w="885" w:type="dxa"/>
            <w:tcBorders>
              <w:top w:val="nil"/>
            </w:tcBorders>
          </w:tcPr>
          <w:p w14:paraId="36868955" w14:textId="665390DA" w:rsidR="00617F46" w:rsidRPr="002251BE" w:rsidRDefault="00435B4A" w:rsidP="001729E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1.0.0.0</w:t>
            </w:r>
          </w:p>
        </w:tc>
        <w:tc>
          <w:tcPr>
            <w:tcW w:w="2446" w:type="dxa"/>
            <w:tcBorders>
              <w:top w:val="nil"/>
            </w:tcBorders>
          </w:tcPr>
          <w:p w14:paraId="1A58E9B0" w14:textId="77777777" w:rsidR="00617F46" w:rsidRPr="009C480B" w:rsidRDefault="00617F46" w:rsidP="00435B4A">
            <w:pPr>
              <w:rPr>
                <w:rFonts w:cs="Arial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14:paraId="6009D808" w14:textId="1852B4D4" w:rsidR="00617F46" w:rsidRPr="009C480B" w:rsidRDefault="00617F46" w:rsidP="00F2247E">
            <w:pPr>
              <w:rPr>
                <w:rFonts w:cs="Arial"/>
              </w:rPr>
            </w:pPr>
          </w:p>
        </w:tc>
        <w:tc>
          <w:tcPr>
            <w:tcW w:w="3053" w:type="dxa"/>
            <w:tcBorders>
              <w:top w:val="nil"/>
            </w:tcBorders>
          </w:tcPr>
          <w:p w14:paraId="74B1959A" w14:textId="0A37C379" w:rsidR="00617F46" w:rsidRPr="009C480B" w:rsidRDefault="00617F46" w:rsidP="00051C15">
            <w:pPr>
              <w:rPr>
                <w:rFonts w:cs="Arial"/>
              </w:rPr>
            </w:pPr>
          </w:p>
        </w:tc>
        <w:tc>
          <w:tcPr>
            <w:tcW w:w="1530" w:type="dxa"/>
            <w:tcBorders>
              <w:top w:val="nil"/>
            </w:tcBorders>
          </w:tcPr>
          <w:p w14:paraId="5BC527F5" w14:textId="77777777" w:rsidR="00617F46" w:rsidRPr="009C480B" w:rsidRDefault="00617F46" w:rsidP="001729EF">
            <w:pPr>
              <w:rPr>
                <w:rFonts w:cs="Arial"/>
              </w:rPr>
            </w:pPr>
          </w:p>
        </w:tc>
      </w:tr>
    </w:tbl>
    <w:p w14:paraId="10A5BA97" w14:textId="77777777" w:rsidR="00617F46" w:rsidRPr="00617F46" w:rsidRDefault="00617F46" w:rsidP="00617F46">
      <w:pPr>
        <w:rPr>
          <w:rFonts w:cs="Arial"/>
        </w:rPr>
      </w:pPr>
    </w:p>
    <w:p w14:paraId="40F3DF70" w14:textId="77777777" w:rsidR="00617F46" w:rsidRPr="00617F46" w:rsidRDefault="001D3176" w:rsidP="00617F46">
      <w:pPr>
        <w:pStyle w:val="Heading2"/>
        <w:rPr>
          <w:rFonts w:ascii="Arial" w:hAnsi="Arial" w:cs="Arial"/>
          <w:color w:val="auto"/>
          <w:sz w:val="22"/>
          <w:szCs w:val="22"/>
        </w:rPr>
      </w:pPr>
      <w:bookmarkStart w:id="13" w:name="_Toc512271959"/>
      <w:r w:rsidRPr="00617F46">
        <w:rPr>
          <w:rFonts w:ascii="Arial" w:hAnsi="Arial" w:cs="Arial"/>
          <w:color w:val="auto"/>
          <w:sz w:val="22"/>
          <w:szCs w:val="22"/>
        </w:rPr>
        <w:t>Authorized</w:t>
      </w:r>
      <w:r w:rsidR="00617F46" w:rsidRPr="00617F46">
        <w:rPr>
          <w:rFonts w:ascii="Arial" w:hAnsi="Arial" w:cs="Arial"/>
          <w:color w:val="auto"/>
          <w:sz w:val="22"/>
          <w:szCs w:val="22"/>
        </w:rPr>
        <w:t xml:space="preserve"> signature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04"/>
        <w:gridCol w:w="2304"/>
        <w:gridCol w:w="2304"/>
        <w:gridCol w:w="2304"/>
      </w:tblGrid>
      <w:tr w:rsidR="00617F46" w:rsidRPr="009C480B" w14:paraId="3A54924E" w14:textId="77777777" w:rsidTr="001729EF">
        <w:tc>
          <w:tcPr>
            <w:tcW w:w="2304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14:paraId="66CFA872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Name</w:t>
            </w:r>
          </w:p>
        </w:tc>
        <w:tc>
          <w:tcPr>
            <w:tcW w:w="2304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</w:tcPr>
          <w:p w14:paraId="477E18AC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Title</w:t>
            </w:r>
          </w:p>
        </w:tc>
        <w:tc>
          <w:tcPr>
            <w:tcW w:w="2304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</w:tcPr>
          <w:p w14:paraId="4B85509B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Signature</w:t>
            </w:r>
          </w:p>
        </w:tc>
        <w:tc>
          <w:tcPr>
            <w:tcW w:w="2304" w:type="dxa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</w:tcPr>
          <w:p w14:paraId="54722725" w14:textId="77777777" w:rsidR="00617F46" w:rsidRPr="009C480B" w:rsidRDefault="00617F46" w:rsidP="001729EF">
            <w:pPr>
              <w:rPr>
                <w:rFonts w:cs="Arial"/>
                <w:b/>
              </w:rPr>
            </w:pPr>
            <w:r w:rsidRPr="009C480B">
              <w:rPr>
                <w:rFonts w:cs="Arial"/>
                <w:b/>
              </w:rPr>
              <w:t>Date of Signature</w:t>
            </w:r>
          </w:p>
        </w:tc>
      </w:tr>
      <w:tr w:rsidR="00617F46" w:rsidRPr="009C480B" w14:paraId="73537622" w14:textId="77777777" w:rsidTr="001729EF">
        <w:tc>
          <w:tcPr>
            <w:tcW w:w="230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7D8856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42874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F0C27C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61C871" w14:textId="77777777" w:rsidR="00617F46" w:rsidRPr="009C480B" w:rsidRDefault="00617F46" w:rsidP="001729EF">
            <w:pPr>
              <w:rPr>
                <w:rFonts w:cs="Arial"/>
              </w:rPr>
            </w:pPr>
          </w:p>
        </w:tc>
      </w:tr>
      <w:tr w:rsidR="00617F46" w:rsidRPr="009C480B" w14:paraId="53713388" w14:textId="77777777" w:rsidTr="001729EF">
        <w:tc>
          <w:tcPr>
            <w:tcW w:w="230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E7E372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D783C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CA7E3F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5A18AC" w14:textId="77777777" w:rsidR="00617F46" w:rsidRPr="009C480B" w:rsidRDefault="00617F46" w:rsidP="001729EF">
            <w:pPr>
              <w:rPr>
                <w:rFonts w:cs="Arial"/>
              </w:rPr>
            </w:pPr>
          </w:p>
        </w:tc>
      </w:tr>
      <w:tr w:rsidR="00617F46" w:rsidRPr="009C480B" w14:paraId="196F5AC9" w14:textId="77777777" w:rsidTr="001729EF">
        <w:tc>
          <w:tcPr>
            <w:tcW w:w="230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8D2D953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BE814BB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16FF9A9" w14:textId="77777777" w:rsidR="00617F46" w:rsidRPr="009C480B" w:rsidRDefault="00617F46" w:rsidP="001729EF">
            <w:pPr>
              <w:rPr>
                <w:rFonts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FC9BD49" w14:textId="77777777" w:rsidR="00617F46" w:rsidRPr="009C480B" w:rsidRDefault="00617F46" w:rsidP="001729EF">
            <w:pPr>
              <w:rPr>
                <w:rFonts w:cs="Arial"/>
              </w:rPr>
            </w:pPr>
          </w:p>
        </w:tc>
      </w:tr>
    </w:tbl>
    <w:p w14:paraId="5FFA8C83" w14:textId="77777777" w:rsidR="00495410" w:rsidRPr="00E63CF0" w:rsidRDefault="00E63CF0" w:rsidP="005235D3">
      <w:pPr>
        <w:pStyle w:val="Heading1"/>
        <w:pageBreakBefore/>
        <w:numPr>
          <w:ilvl w:val="0"/>
          <w:numId w:val="1"/>
        </w:numPr>
        <w:pBdr>
          <w:bottom w:val="single" w:sz="4" w:space="1" w:color="auto"/>
        </w:pBdr>
        <w:rPr>
          <w:rFonts w:ascii="Arial" w:hAnsi="Arial" w:cs="Arial"/>
          <w:b/>
          <w:color w:val="auto"/>
        </w:rPr>
      </w:pPr>
      <w:bookmarkStart w:id="14" w:name="_Toc512271960"/>
      <w:r w:rsidRPr="00E63CF0">
        <w:rPr>
          <w:rFonts w:ascii="Arial" w:hAnsi="Arial" w:cs="Arial"/>
          <w:b/>
          <w:color w:val="auto"/>
        </w:rPr>
        <w:lastRenderedPageBreak/>
        <w:t>INTRODUCTIONS</w:t>
      </w:r>
      <w:bookmarkEnd w:id="14"/>
    </w:p>
    <w:p w14:paraId="29ED5FF9" w14:textId="77777777" w:rsidR="005A38B1" w:rsidRDefault="005A38B1" w:rsidP="005A38B1">
      <w:pPr>
        <w:ind w:left="720"/>
      </w:pPr>
    </w:p>
    <w:p w14:paraId="128799E5" w14:textId="77777777" w:rsidR="00BE6976" w:rsidRPr="00EC6F64" w:rsidRDefault="00CB79C3" w:rsidP="005235D3">
      <w:pPr>
        <w:pStyle w:val="Heading2"/>
        <w:numPr>
          <w:ilvl w:val="0"/>
          <w:numId w:val="2"/>
        </w:numPr>
        <w:rPr>
          <w:rFonts w:ascii="Arial" w:hAnsi="Arial" w:cs="Arial"/>
          <w:b/>
          <w:color w:val="auto"/>
          <w:sz w:val="20"/>
          <w:szCs w:val="20"/>
        </w:rPr>
      </w:pPr>
      <w:r w:rsidRPr="00EC6F64">
        <w:rPr>
          <w:rFonts w:ascii="Arial" w:hAnsi="Arial" w:cs="Arial"/>
          <w:b/>
          <w:color w:val="auto"/>
          <w:sz w:val="20"/>
          <w:szCs w:val="20"/>
        </w:rPr>
        <w:t xml:space="preserve">The purpose of this release is to </w:t>
      </w:r>
    </w:p>
    <w:p w14:paraId="3A35669F" w14:textId="77777777" w:rsidR="00435B4A" w:rsidRDefault="00435B4A" w:rsidP="00435B4A"/>
    <w:p w14:paraId="5083A3CA" w14:textId="7B4AEA26" w:rsidR="00D861AA" w:rsidRPr="00495410" w:rsidRDefault="00670600" w:rsidP="005235D3">
      <w:pPr>
        <w:pStyle w:val="ListParagraph"/>
        <w:pageBreakBefore/>
        <w:numPr>
          <w:ilvl w:val="0"/>
          <w:numId w:val="1"/>
        </w:numPr>
        <w:pBdr>
          <w:bottom w:val="single" w:sz="4" w:space="1" w:color="auto"/>
        </w:pBdr>
        <w:rPr>
          <w:rFonts w:cs="Arial"/>
          <w:b/>
        </w:rPr>
      </w:pPr>
      <w:bookmarkStart w:id="15" w:name="_Toc512271961"/>
      <w:r w:rsidRPr="00CB74EA">
        <w:rPr>
          <w:rFonts w:cs="Arial"/>
          <w:b/>
        </w:rPr>
        <w:lastRenderedPageBreak/>
        <w:t>Features &amp; Enhancement</w:t>
      </w:r>
      <w:bookmarkEnd w:id="15"/>
    </w:p>
    <w:p w14:paraId="652F6A13" w14:textId="3275237B" w:rsidR="00E165AC" w:rsidRPr="00E12BC4" w:rsidRDefault="00061DB0" w:rsidP="00E165AC">
      <w:pPr>
        <w:pStyle w:val="Heading2"/>
        <w:rPr>
          <w:rFonts w:ascii="Arial" w:hAnsi="Arial" w:cs="Arial"/>
          <w:b/>
          <w:color w:val="auto"/>
          <w:sz w:val="22"/>
        </w:rPr>
      </w:pPr>
      <w:r>
        <w:rPr>
          <w:rFonts w:ascii="Arial" w:hAnsi="Arial" w:cs="Arial"/>
          <w:b/>
          <w:color w:val="auto"/>
          <w:sz w:val="22"/>
        </w:rPr>
        <w:t>1.</w:t>
      </w:r>
      <w:r w:rsidR="00435B4A">
        <w:rPr>
          <w:rFonts w:ascii="Arial" w:hAnsi="Arial" w:cs="Arial"/>
          <w:b/>
          <w:color w:val="auto"/>
          <w:sz w:val="22"/>
        </w:rPr>
        <w:t>0</w:t>
      </w:r>
      <w:r w:rsidR="009E1774">
        <w:rPr>
          <w:rFonts w:ascii="Arial" w:hAnsi="Arial" w:cs="Arial"/>
          <w:b/>
          <w:color w:val="auto"/>
          <w:sz w:val="22"/>
        </w:rPr>
        <w:t>.0</w:t>
      </w:r>
      <w:r w:rsidR="00435B4A">
        <w:rPr>
          <w:rFonts w:ascii="Arial" w:hAnsi="Arial" w:cs="Arial"/>
          <w:b/>
          <w:color w:val="auto"/>
          <w:sz w:val="22"/>
        </w:rPr>
        <w:t>.0</w:t>
      </w:r>
    </w:p>
    <w:tbl>
      <w:tblPr>
        <w:tblpPr w:leftFromText="180" w:rightFromText="180" w:vertAnchor="text" w:horzAnchor="margin" w:tblpXSpec="right" w:tblpY="1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5"/>
        <w:gridCol w:w="4500"/>
      </w:tblGrid>
      <w:tr w:rsidR="00E165AC" w:rsidRPr="009C480B" w14:paraId="72707872" w14:textId="77777777" w:rsidTr="009C480B">
        <w:tc>
          <w:tcPr>
            <w:tcW w:w="4135" w:type="dxa"/>
            <w:shd w:val="clear" w:color="auto" w:fill="auto"/>
          </w:tcPr>
          <w:p w14:paraId="6705581B" w14:textId="77777777" w:rsidR="00E165AC" w:rsidRPr="009C480B" w:rsidRDefault="006523F6" w:rsidP="009C480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500" w:type="dxa"/>
            <w:shd w:val="clear" w:color="auto" w:fill="auto"/>
          </w:tcPr>
          <w:p w14:paraId="5311F1A7" w14:textId="77777777" w:rsidR="00E165AC" w:rsidRPr="009C480B" w:rsidRDefault="00E165AC" w:rsidP="009C480B">
            <w:pPr>
              <w:spacing w:after="0" w:line="240" w:lineRule="auto"/>
              <w:jc w:val="center"/>
              <w:rPr>
                <w:b/>
              </w:rPr>
            </w:pPr>
            <w:r w:rsidRPr="009C480B">
              <w:rPr>
                <w:b/>
              </w:rPr>
              <w:t>Description</w:t>
            </w:r>
          </w:p>
        </w:tc>
      </w:tr>
      <w:tr w:rsidR="00E165AC" w:rsidRPr="009C480B" w14:paraId="2398ACBF" w14:textId="77777777" w:rsidTr="009C480B">
        <w:tc>
          <w:tcPr>
            <w:tcW w:w="4135" w:type="dxa"/>
            <w:shd w:val="clear" w:color="auto" w:fill="auto"/>
          </w:tcPr>
          <w:p w14:paraId="5FC99304" w14:textId="31BE2F56" w:rsidR="00E165AC" w:rsidRPr="009C480B" w:rsidRDefault="00E165AC" w:rsidP="009E1774">
            <w:pPr>
              <w:pStyle w:val="ListParagraph"/>
              <w:spacing w:after="0" w:line="240" w:lineRule="auto"/>
              <w:ind w:left="360"/>
            </w:pPr>
          </w:p>
        </w:tc>
        <w:tc>
          <w:tcPr>
            <w:tcW w:w="4500" w:type="dxa"/>
            <w:shd w:val="clear" w:color="auto" w:fill="auto"/>
          </w:tcPr>
          <w:p w14:paraId="5319E5FB" w14:textId="32ACFEF8" w:rsidR="00E165AC" w:rsidRPr="009C480B" w:rsidRDefault="00E165AC" w:rsidP="005235D3">
            <w:pPr>
              <w:pStyle w:val="ListParagraph"/>
              <w:numPr>
                <w:ilvl w:val="0"/>
                <w:numId w:val="3"/>
              </w:numPr>
            </w:pPr>
          </w:p>
        </w:tc>
      </w:tr>
    </w:tbl>
    <w:p w14:paraId="3327D7B5" w14:textId="77777777" w:rsidR="003104C5" w:rsidRDefault="003104C5" w:rsidP="003104C5">
      <w:pPr>
        <w:pStyle w:val="ListParagraph"/>
        <w:ind w:left="1080"/>
        <w:rPr>
          <w:b/>
        </w:rPr>
      </w:pPr>
    </w:p>
    <w:p w14:paraId="1A8AF6B3" w14:textId="77777777" w:rsidR="002F032F" w:rsidRDefault="002F032F" w:rsidP="002F032F">
      <w:pPr>
        <w:rPr>
          <w:b/>
          <w:u w:val="single"/>
        </w:rPr>
      </w:pPr>
    </w:p>
    <w:p w14:paraId="6026F07D" w14:textId="77777777" w:rsidR="002F032F" w:rsidRDefault="002F032F"/>
    <w:p w14:paraId="560D02A0" w14:textId="77777777" w:rsidR="00F146C6" w:rsidRDefault="00F146C6"/>
    <w:p w14:paraId="4C2A9E13" w14:textId="77777777" w:rsidR="006523F6" w:rsidRPr="00495410" w:rsidRDefault="006523F6" w:rsidP="005235D3">
      <w:pPr>
        <w:pStyle w:val="Heading1"/>
        <w:pageBreakBefore/>
        <w:numPr>
          <w:ilvl w:val="0"/>
          <w:numId w:val="1"/>
        </w:numPr>
        <w:pBdr>
          <w:bottom w:val="single" w:sz="4" w:space="1" w:color="auto"/>
        </w:pBdr>
        <w:rPr>
          <w:rFonts w:ascii="Arial" w:hAnsi="Arial" w:cs="Arial"/>
          <w:b/>
          <w:color w:val="auto"/>
        </w:rPr>
      </w:pPr>
      <w:bookmarkStart w:id="16" w:name="_Toc512271962"/>
      <w:bookmarkStart w:id="17" w:name="_Hlk504400992"/>
      <w:r>
        <w:rPr>
          <w:rFonts w:ascii="Arial" w:hAnsi="Arial" w:cs="Arial"/>
          <w:b/>
          <w:color w:val="auto"/>
        </w:rPr>
        <w:lastRenderedPageBreak/>
        <w:t>Fixed Issue</w:t>
      </w:r>
      <w:bookmarkEnd w:id="16"/>
    </w:p>
    <w:p w14:paraId="19FF129A" w14:textId="77777777" w:rsidR="009E5D9D" w:rsidRPr="009E5D9D" w:rsidRDefault="009E5D9D" w:rsidP="009E5D9D"/>
    <w:p w14:paraId="69794D4C" w14:textId="34E8FBEF" w:rsidR="009E5D9D" w:rsidRDefault="00C62127" w:rsidP="009E5D9D">
      <w:pPr>
        <w:rPr>
          <w:b/>
        </w:rPr>
      </w:pPr>
      <w:r>
        <w:rPr>
          <w:b/>
        </w:rPr>
        <w:t>1.</w:t>
      </w:r>
      <w:r w:rsidR="00435B4A">
        <w:rPr>
          <w:b/>
        </w:rPr>
        <w:t>0</w:t>
      </w:r>
      <w:r w:rsidR="009E1774">
        <w:rPr>
          <w:b/>
        </w:rPr>
        <w:t>.0</w:t>
      </w:r>
      <w:r w:rsidR="00435B4A">
        <w:rPr>
          <w:b/>
        </w:rPr>
        <w:t>.0</w:t>
      </w:r>
    </w:p>
    <w:p w14:paraId="6D975504" w14:textId="4C4D37A6" w:rsidR="009E1774" w:rsidRDefault="00EC6F64" w:rsidP="005235D3">
      <w:pPr>
        <w:pStyle w:val="ListParagraph"/>
        <w:numPr>
          <w:ilvl w:val="0"/>
          <w:numId w:val="3"/>
        </w:numPr>
      </w:pPr>
      <w:r>
        <w:t>-</w:t>
      </w:r>
    </w:p>
    <w:p w14:paraId="088AADAC" w14:textId="77777777" w:rsidR="00A850C3" w:rsidRDefault="00A850C3" w:rsidP="00A850C3"/>
    <w:p w14:paraId="4B355D13" w14:textId="77777777" w:rsidR="005851DF" w:rsidRDefault="005851DF" w:rsidP="009E5D9D">
      <w:pPr>
        <w:ind w:firstLine="720"/>
      </w:pPr>
    </w:p>
    <w:bookmarkEnd w:id="17"/>
    <w:p w14:paraId="59408794" w14:textId="77777777" w:rsidR="009E5D9D" w:rsidRDefault="009E5D9D" w:rsidP="009E5D9D">
      <w:pPr>
        <w:ind w:firstLine="720"/>
      </w:pPr>
    </w:p>
    <w:p w14:paraId="1B9E2544" w14:textId="77777777" w:rsidR="006523F6" w:rsidRPr="00495410" w:rsidRDefault="006523F6" w:rsidP="005235D3">
      <w:pPr>
        <w:pStyle w:val="Heading1"/>
        <w:pageBreakBefore/>
        <w:numPr>
          <w:ilvl w:val="0"/>
          <w:numId w:val="1"/>
        </w:numPr>
        <w:pBdr>
          <w:bottom w:val="single" w:sz="4" w:space="1" w:color="auto"/>
        </w:pBdr>
        <w:rPr>
          <w:rFonts w:ascii="Arial" w:hAnsi="Arial" w:cs="Arial"/>
          <w:b/>
          <w:color w:val="auto"/>
        </w:rPr>
      </w:pPr>
      <w:bookmarkStart w:id="18" w:name="_Toc512271963"/>
      <w:r>
        <w:rPr>
          <w:rFonts w:ascii="Arial" w:hAnsi="Arial" w:cs="Arial"/>
          <w:b/>
          <w:color w:val="auto"/>
        </w:rPr>
        <w:lastRenderedPageBreak/>
        <w:t>Known Issues</w:t>
      </w:r>
      <w:bookmarkEnd w:id="18"/>
    </w:p>
    <w:p w14:paraId="1D0855C8" w14:textId="77777777" w:rsidR="006523F6" w:rsidRDefault="006523F6" w:rsidP="006523F6">
      <w:pPr>
        <w:ind w:firstLine="720"/>
      </w:pPr>
    </w:p>
    <w:p w14:paraId="63CF9659" w14:textId="77777777" w:rsidR="006523F6" w:rsidRDefault="006523F6" w:rsidP="006523F6">
      <w:pPr>
        <w:ind w:firstLine="720"/>
      </w:pPr>
    </w:p>
    <w:p w14:paraId="612F571E" w14:textId="1EE82E84" w:rsidR="006523F6" w:rsidRDefault="00EC6F64" w:rsidP="00435B4A">
      <w:pPr>
        <w:pStyle w:val="ListParagraph"/>
        <w:numPr>
          <w:ilvl w:val="0"/>
          <w:numId w:val="15"/>
        </w:numPr>
        <w:ind w:left="720" w:hanging="720"/>
      </w:pPr>
      <w:r>
        <w:t>-</w:t>
      </w:r>
    </w:p>
    <w:p w14:paraId="702E1634" w14:textId="77777777" w:rsidR="007D1353" w:rsidRDefault="007D1353" w:rsidP="00191A4C">
      <w:pPr>
        <w:ind w:firstLine="720"/>
      </w:pPr>
    </w:p>
    <w:p w14:paraId="3316AFD8" w14:textId="77777777" w:rsidR="000A0671" w:rsidRPr="009E5D9D" w:rsidRDefault="000A0671" w:rsidP="00191A4C">
      <w:pPr>
        <w:ind w:firstLine="720"/>
      </w:pPr>
    </w:p>
    <w:sectPr w:rsidR="000A0671" w:rsidRPr="009E5D9D" w:rsidSect="00903E90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7955E5" w14:textId="77777777" w:rsidR="009B73A7" w:rsidRDefault="009B73A7" w:rsidP="00D861AA">
      <w:pPr>
        <w:spacing w:after="0" w:line="240" w:lineRule="auto"/>
      </w:pPr>
      <w:r>
        <w:separator/>
      </w:r>
    </w:p>
  </w:endnote>
  <w:endnote w:type="continuationSeparator" w:id="0">
    <w:p w14:paraId="51FD2C9F" w14:textId="77777777" w:rsidR="009B73A7" w:rsidRDefault="009B73A7" w:rsidP="00D86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0CB5A" w14:textId="77777777" w:rsidR="00D06D76" w:rsidRDefault="00D06D7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C6F64">
      <w:rPr>
        <w:noProof/>
      </w:rPr>
      <w:t>1</w:t>
    </w:r>
    <w:r>
      <w:rPr>
        <w:noProof/>
      </w:rPr>
      <w:fldChar w:fldCharType="end"/>
    </w:r>
  </w:p>
  <w:p w14:paraId="01F5F206" w14:textId="77777777" w:rsidR="00D06D76" w:rsidRDefault="00D06D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A612D9" w14:textId="77777777" w:rsidR="009B73A7" w:rsidRDefault="009B73A7" w:rsidP="00D861AA">
      <w:pPr>
        <w:spacing w:after="0" w:line="240" w:lineRule="auto"/>
      </w:pPr>
      <w:r>
        <w:separator/>
      </w:r>
    </w:p>
  </w:footnote>
  <w:footnote w:type="continuationSeparator" w:id="0">
    <w:p w14:paraId="3C8C3F74" w14:textId="77777777" w:rsidR="009B73A7" w:rsidRDefault="009B73A7" w:rsidP="00D86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88B954" w14:textId="77777777" w:rsidR="00D06D76" w:rsidRPr="00384628" w:rsidRDefault="00D06D76">
    <w:pPr>
      <w:pStyle w:val="Header"/>
      <w:rPr>
        <w:i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34DF7975" wp14:editId="7C43497A">
          <wp:simplePos x="0" y="0"/>
          <wp:positionH relativeFrom="margin">
            <wp:posOffset>-181610</wp:posOffset>
          </wp:positionH>
          <wp:positionV relativeFrom="paragraph">
            <wp:posOffset>-291465</wp:posOffset>
          </wp:positionV>
          <wp:extent cx="6457950" cy="565785"/>
          <wp:effectExtent l="0" t="0" r="0" b="0"/>
          <wp:wrapTopAndBottom/>
          <wp:docPr id="1" name="Picture 7" descr="header and footer ne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ader and footer ne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334"/>
                  <a:stretch>
                    <a:fillRect/>
                  </a:stretch>
                </pic:blipFill>
                <pic:spPr bwMode="auto">
                  <a:xfrm>
                    <a:off x="0" y="0"/>
                    <a:ext cx="6457950" cy="565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31107"/>
    <w:multiLevelType w:val="hybridMultilevel"/>
    <w:tmpl w:val="CA48D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8267EE"/>
    <w:multiLevelType w:val="hybridMultilevel"/>
    <w:tmpl w:val="B02C2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E0061"/>
    <w:multiLevelType w:val="hybridMultilevel"/>
    <w:tmpl w:val="614E7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F3A2C"/>
    <w:multiLevelType w:val="hybridMultilevel"/>
    <w:tmpl w:val="C68A2D6E"/>
    <w:lvl w:ilvl="0" w:tplc="454C04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472365E"/>
    <w:multiLevelType w:val="hybridMultilevel"/>
    <w:tmpl w:val="BF5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F21DA3"/>
    <w:multiLevelType w:val="hybridMultilevel"/>
    <w:tmpl w:val="49B89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481F0B"/>
    <w:multiLevelType w:val="hybridMultilevel"/>
    <w:tmpl w:val="5C3E1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870DCE"/>
    <w:multiLevelType w:val="hybridMultilevel"/>
    <w:tmpl w:val="ABBC0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8F6E7C"/>
    <w:multiLevelType w:val="hybridMultilevel"/>
    <w:tmpl w:val="B8BEF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9931DB"/>
    <w:multiLevelType w:val="hybridMultilevel"/>
    <w:tmpl w:val="88B03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0A216D"/>
    <w:multiLevelType w:val="hybridMultilevel"/>
    <w:tmpl w:val="0F0C9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DC5D56"/>
    <w:multiLevelType w:val="hybridMultilevel"/>
    <w:tmpl w:val="1226B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4673A7"/>
    <w:multiLevelType w:val="hybridMultilevel"/>
    <w:tmpl w:val="34285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C61DAB"/>
    <w:multiLevelType w:val="hybridMultilevel"/>
    <w:tmpl w:val="1086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605387"/>
    <w:multiLevelType w:val="hybridMultilevel"/>
    <w:tmpl w:val="50BEE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802C1C"/>
    <w:multiLevelType w:val="hybridMultilevel"/>
    <w:tmpl w:val="96665C86"/>
    <w:lvl w:ilvl="0" w:tplc="3364EFD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EAD3B21"/>
    <w:multiLevelType w:val="hybridMultilevel"/>
    <w:tmpl w:val="4BD22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23F3AA5"/>
    <w:multiLevelType w:val="hybridMultilevel"/>
    <w:tmpl w:val="39C00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D31396"/>
    <w:multiLevelType w:val="hybridMultilevel"/>
    <w:tmpl w:val="C1B0F7D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3"/>
  </w:num>
  <w:num w:numId="4">
    <w:abstractNumId w:val="17"/>
  </w:num>
  <w:num w:numId="5">
    <w:abstractNumId w:val="4"/>
  </w:num>
  <w:num w:numId="6">
    <w:abstractNumId w:val="11"/>
  </w:num>
  <w:num w:numId="7">
    <w:abstractNumId w:val="0"/>
  </w:num>
  <w:num w:numId="8">
    <w:abstractNumId w:val="7"/>
  </w:num>
  <w:num w:numId="9">
    <w:abstractNumId w:val="8"/>
  </w:num>
  <w:num w:numId="10">
    <w:abstractNumId w:val="10"/>
  </w:num>
  <w:num w:numId="11">
    <w:abstractNumId w:val="5"/>
  </w:num>
  <w:num w:numId="12">
    <w:abstractNumId w:val="2"/>
  </w:num>
  <w:num w:numId="13">
    <w:abstractNumId w:val="15"/>
  </w:num>
  <w:num w:numId="14">
    <w:abstractNumId w:val="1"/>
  </w:num>
  <w:num w:numId="15">
    <w:abstractNumId w:val="16"/>
  </w:num>
  <w:num w:numId="16">
    <w:abstractNumId w:val="14"/>
  </w:num>
  <w:num w:numId="17">
    <w:abstractNumId w:val="9"/>
  </w:num>
  <w:num w:numId="18">
    <w:abstractNumId w:val="6"/>
  </w:num>
  <w:num w:numId="19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B53D1"/>
    <w:rsid w:val="000013E1"/>
    <w:rsid w:val="000023A2"/>
    <w:rsid w:val="000032B6"/>
    <w:rsid w:val="000070C8"/>
    <w:rsid w:val="00010260"/>
    <w:rsid w:val="00011E06"/>
    <w:rsid w:val="00013BBB"/>
    <w:rsid w:val="00015EC1"/>
    <w:rsid w:val="0001638A"/>
    <w:rsid w:val="00022403"/>
    <w:rsid w:val="00022EF9"/>
    <w:rsid w:val="00024BA5"/>
    <w:rsid w:val="00032CE9"/>
    <w:rsid w:val="00037F12"/>
    <w:rsid w:val="00041442"/>
    <w:rsid w:val="000420F6"/>
    <w:rsid w:val="00042285"/>
    <w:rsid w:val="00042489"/>
    <w:rsid w:val="00045B7C"/>
    <w:rsid w:val="00051C15"/>
    <w:rsid w:val="00052FC6"/>
    <w:rsid w:val="000556E3"/>
    <w:rsid w:val="00061DB0"/>
    <w:rsid w:val="000678FF"/>
    <w:rsid w:val="00067EFE"/>
    <w:rsid w:val="00071D6C"/>
    <w:rsid w:val="00073091"/>
    <w:rsid w:val="0007484E"/>
    <w:rsid w:val="00074A0B"/>
    <w:rsid w:val="000778E7"/>
    <w:rsid w:val="00080D2C"/>
    <w:rsid w:val="000838CF"/>
    <w:rsid w:val="00085E3B"/>
    <w:rsid w:val="00086660"/>
    <w:rsid w:val="00087196"/>
    <w:rsid w:val="000912F0"/>
    <w:rsid w:val="00091640"/>
    <w:rsid w:val="00097F8A"/>
    <w:rsid w:val="000A0671"/>
    <w:rsid w:val="000A5B50"/>
    <w:rsid w:val="000A61B0"/>
    <w:rsid w:val="000A7797"/>
    <w:rsid w:val="000B0EF7"/>
    <w:rsid w:val="000B34C7"/>
    <w:rsid w:val="000B470C"/>
    <w:rsid w:val="000B514E"/>
    <w:rsid w:val="000B6CD6"/>
    <w:rsid w:val="000C1241"/>
    <w:rsid w:val="000C4676"/>
    <w:rsid w:val="000C6611"/>
    <w:rsid w:val="000C74E5"/>
    <w:rsid w:val="000D5CFB"/>
    <w:rsid w:val="000E2C48"/>
    <w:rsid w:val="000E539B"/>
    <w:rsid w:val="000E77B1"/>
    <w:rsid w:val="000F0F67"/>
    <w:rsid w:val="000F2024"/>
    <w:rsid w:val="000F3080"/>
    <w:rsid w:val="000F602D"/>
    <w:rsid w:val="000F68DC"/>
    <w:rsid w:val="000F6A5A"/>
    <w:rsid w:val="000F6DC5"/>
    <w:rsid w:val="000F7AA2"/>
    <w:rsid w:val="00100555"/>
    <w:rsid w:val="00100C24"/>
    <w:rsid w:val="001048CA"/>
    <w:rsid w:val="0010637B"/>
    <w:rsid w:val="0011048C"/>
    <w:rsid w:val="001118A9"/>
    <w:rsid w:val="00112F39"/>
    <w:rsid w:val="00113194"/>
    <w:rsid w:val="0011363C"/>
    <w:rsid w:val="00115E4C"/>
    <w:rsid w:val="0011742B"/>
    <w:rsid w:val="00117F49"/>
    <w:rsid w:val="00120EFB"/>
    <w:rsid w:val="001211BC"/>
    <w:rsid w:val="00123C83"/>
    <w:rsid w:val="00126087"/>
    <w:rsid w:val="00126B4E"/>
    <w:rsid w:val="00127EB1"/>
    <w:rsid w:val="00132460"/>
    <w:rsid w:val="00133963"/>
    <w:rsid w:val="00134EA1"/>
    <w:rsid w:val="00136700"/>
    <w:rsid w:val="00140D92"/>
    <w:rsid w:val="00143684"/>
    <w:rsid w:val="00145B03"/>
    <w:rsid w:val="00146E88"/>
    <w:rsid w:val="00147086"/>
    <w:rsid w:val="001503DF"/>
    <w:rsid w:val="0015081D"/>
    <w:rsid w:val="00151DCF"/>
    <w:rsid w:val="0015238D"/>
    <w:rsid w:val="00152C2C"/>
    <w:rsid w:val="00153369"/>
    <w:rsid w:val="001557D7"/>
    <w:rsid w:val="00157202"/>
    <w:rsid w:val="00157C86"/>
    <w:rsid w:val="00165D02"/>
    <w:rsid w:val="00167758"/>
    <w:rsid w:val="00167B42"/>
    <w:rsid w:val="001729EF"/>
    <w:rsid w:val="001754B8"/>
    <w:rsid w:val="00176451"/>
    <w:rsid w:val="00176E60"/>
    <w:rsid w:val="0018125B"/>
    <w:rsid w:val="00183259"/>
    <w:rsid w:val="00183C30"/>
    <w:rsid w:val="00185B1F"/>
    <w:rsid w:val="00186D2C"/>
    <w:rsid w:val="00191A4C"/>
    <w:rsid w:val="00193224"/>
    <w:rsid w:val="001956BE"/>
    <w:rsid w:val="00195B0A"/>
    <w:rsid w:val="001A3D68"/>
    <w:rsid w:val="001A4CEF"/>
    <w:rsid w:val="001A53FE"/>
    <w:rsid w:val="001A6B53"/>
    <w:rsid w:val="001B13CC"/>
    <w:rsid w:val="001B4070"/>
    <w:rsid w:val="001B52C8"/>
    <w:rsid w:val="001B7672"/>
    <w:rsid w:val="001C035D"/>
    <w:rsid w:val="001C1D16"/>
    <w:rsid w:val="001C3FCE"/>
    <w:rsid w:val="001C4669"/>
    <w:rsid w:val="001C5BDF"/>
    <w:rsid w:val="001C5CC9"/>
    <w:rsid w:val="001D14AF"/>
    <w:rsid w:val="001D1B4A"/>
    <w:rsid w:val="001D3176"/>
    <w:rsid w:val="001D5E07"/>
    <w:rsid w:val="001D760C"/>
    <w:rsid w:val="001E1E7E"/>
    <w:rsid w:val="001E1F37"/>
    <w:rsid w:val="001E3521"/>
    <w:rsid w:val="001E3BB6"/>
    <w:rsid w:val="001E49D4"/>
    <w:rsid w:val="001E5157"/>
    <w:rsid w:val="001E59E8"/>
    <w:rsid w:val="001E70B0"/>
    <w:rsid w:val="001E70C2"/>
    <w:rsid w:val="001F267D"/>
    <w:rsid w:val="001F35B7"/>
    <w:rsid w:val="001F38C9"/>
    <w:rsid w:val="001F3D0E"/>
    <w:rsid w:val="001F4277"/>
    <w:rsid w:val="001F74F3"/>
    <w:rsid w:val="00203F3D"/>
    <w:rsid w:val="002068D4"/>
    <w:rsid w:val="0020709D"/>
    <w:rsid w:val="00207E8A"/>
    <w:rsid w:val="00214319"/>
    <w:rsid w:val="00214636"/>
    <w:rsid w:val="002207E4"/>
    <w:rsid w:val="002251BE"/>
    <w:rsid w:val="00231932"/>
    <w:rsid w:val="0023287C"/>
    <w:rsid w:val="00234F39"/>
    <w:rsid w:val="00235305"/>
    <w:rsid w:val="00243365"/>
    <w:rsid w:val="00243958"/>
    <w:rsid w:val="0024448D"/>
    <w:rsid w:val="00244F92"/>
    <w:rsid w:val="00246837"/>
    <w:rsid w:val="00247B6C"/>
    <w:rsid w:val="0025352B"/>
    <w:rsid w:val="00253E7D"/>
    <w:rsid w:val="00254654"/>
    <w:rsid w:val="002603F4"/>
    <w:rsid w:val="002608C5"/>
    <w:rsid w:val="002809ED"/>
    <w:rsid w:val="00283385"/>
    <w:rsid w:val="00283C47"/>
    <w:rsid w:val="00285014"/>
    <w:rsid w:val="00285D74"/>
    <w:rsid w:val="0028727D"/>
    <w:rsid w:val="0028772C"/>
    <w:rsid w:val="002903EA"/>
    <w:rsid w:val="00290C96"/>
    <w:rsid w:val="00296133"/>
    <w:rsid w:val="002A1716"/>
    <w:rsid w:val="002A2919"/>
    <w:rsid w:val="002A5D19"/>
    <w:rsid w:val="002B0D6F"/>
    <w:rsid w:val="002B2997"/>
    <w:rsid w:val="002B6867"/>
    <w:rsid w:val="002B7254"/>
    <w:rsid w:val="002B7DAA"/>
    <w:rsid w:val="002C2292"/>
    <w:rsid w:val="002C32F6"/>
    <w:rsid w:val="002C3D50"/>
    <w:rsid w:val="002C642C"/>
    <w:rsid w:val="002C71EB"/>
    <w:rsid w:val="002D495B"/>
    <w:rsid w:val="002D527F"/>
    <w:rsid w:val="002D6E28"/>
    <w:rsid w:val="002D72FD"/>
    <w:rsid w:val="002E54EF"/>
    <w:rsid w:val="002F032F"/>
    <w:rsid w:val="002F0D2B"/>
    <w:rsid w:val="002F1D96"/>
    <w:rsid w:val="002F2DD9"/>
    <w:rsid w:val="002F3623"/>
    <w:rsid w:val="002F537D"/>
    <w:rsid w:val="003011AD"/>
    <w:rsid w:val="003025B4"/>
    <w:rsid w:val="0030337D"/>
    <w:rsid w:val="00304D9E"/>
    <w:rsid w:val="00310065"/>
    <w:rsid w:val="003104C5"/>
    <w:rsid w:val="0031547C"/>
    <w:rsid w:val="00330F2E"/>
    <w:rsid w:val="00331865"/>
    <w:rsid w:val="00332CF2"/>
    <w:rsid w:val="00334BE8"/>
    <w:rsid w:val="00335FB1"/>
    <w:rsid w:val="003362C9"/>
    <w:rsid w:val="00337679"/>
    <w:rsid w:val="00340DF5"/>
    <w:rsid w:val="0034312C"/>
    <w:rsid w:val="00343A5C"/>
    <w:rsid w:val="00344F62"/>
    <w:rsid w:val="00345FA9"/>
    <w:rsid w:val="0035073B"/>
    <w:rsid w:val="00352A41"/>
    <w:rsid w:val="003544FD"/>
    <w:rsid w:val="003579D1"/>
    <w:rsid w:val="00361BEA"/>
    <w:rsid w:val="00362348"/>
    <w:rsid w:val="003650B5"/>
    <w:rsid w:val="00365731"/>
    <w:rsid w:val="003675DA"/>
    <w:rsid w:val="00370AE9"/>
    <w:rsid w:val="00381401"/>
    <w:rsid w:val="00381BA1"/>
    <w:rsid w:val="00384628"/>
    <w:rsid w:val="003912C6"/>
    <w:rsid w:val="00391E79"/>
    <w:rsid w:val="003937A9"/>
    <w:rsid w:val="00394511"/>
    <w:rsid w:val="003979B0"/>
    <w:rsid w:val="003A748A"/>
    <w:rsid w:val="003A74DC"/>
    <w:rsid w:val="003B0C40"/>
    <w:rsid w:val="003B68B3"/>
    <w:rsid w:val="003C121A"/>
    <w:rsid w:val="003C4E3B"/>
    <w:rsid w:val="003C6E74"/>
    <w:rsid w:val="003C6F5F"/>
    <w:rsid w:val="003D16DF"/>
    <w:rsid w:val="003D226B"/>
    <w:rsid w:val="003D2F51"/>
    <w:rsid w:val="003D5062"/>
    <w:rsid w:val="003D56C5"/>
    <w:rsid w:val="003D7D70"/>
    <w:rsid w:val="003E0344"/>
    <w:rsid w:val="003E21AB"/>
    <w:rsid w:val="003E4EC4"/>
    <w:rsid w:val="003F0FC9"/>
    <w:rsid w:val="003F1747"/>
    <w:rsid w:val="003F27B8"/>
    <w:rsid w:val="003F3192"/>
    <w:rsid w:val="003F453D"/>
    <w:rsid w:val="003F4C7D"/>
    <w:rsid w:val="003F5B7E"/>
    <w:rsid w:val="003F5BD9"/>
    <w:rsid w:val="003F6ECF"/>
    <w:rsid w:val="003F785C"/>
    <w:rsid w:val="0040007D"/>
    <w:rsid w:val="004046B5"/>
    <w:rsid w:val="004052D2"/>
    <w:rsid w:val="004075D9"/>
    <w:rsid w:val="004109BD"/>
    <w:rsid w:val="00411AE3"/>
    <w:rsid w:val="004136F7"/>
    <w:rsid w:val="004143C8"/>
    <w:rsid w:val="0041521A"/>
    <w:rsid w:val="00420785"/>
    <w:rsid w:val="00421E94"/>
    <w:rsid w:val="00422FD8"/>
    <w:rsid w:val="00424E31"/>
    <w:rsid w:val="004306CD"/>
    <w:rsid w:val="0043243C"/>
    <w:rsid w:val="004327E9"/>
    <w:rsid w:val="0043379F"/>
    <w:rsid w:val="00434DDF"/>
    <w:rsid w:val="00435B4A"/>
    <w:rsid w:val="0043697B"/>
    <w:rsid w:val="0044062C"/>
    <w:rsid w:val="00440EF6"/>
    <w:rsid w:val="0044106C"/>
    <w:rsid w:val="004413AD"/>
    <w:rsid w:val="0044177D"/>
    <w:rsid w:val="00444EC4"/>
    <w:rsid w:val="00452401"/>
    <w:rsid w:val="00452C30"/>
    <w:rsid w:val="00452CB5"/>
    <w:rsid w:val="00454965"/>
    <w:rsid w:val="00455AFC"/>
    <w:rsid w:val="004622E3"/>
    <w:rsid w:val="004626AD"/>
    <w:rsid w:val="00462A31"/>
    <w:rsid w:val="00464FE4"/>
    <w:rsid w:val="0046505E"/>
    <w:rsid w:val="004710F0"/>
    <w:rsid w:val="004713D2"/>
    <w:rsid w:val="004714DC"/>
    <w:rsid w:val="00473443"/>
    <w:rsid w:val="00475238"/>
    <w:rsid w:val="00476480"/>
    <w:rsid w:val="00480EC2"/>
    <w:rsid w:val="004871A2"/>
    <w:rsid w:val="00490108"/>
    <w:rsid w:val="00490672"/>
    <w:rsid w:val="00495410"/>
    <w:rsid w:val="004965E1"/>
    <w:rsid w:val="004A17C2"/>
    <w:rsid w:val="004A198B"/>
    <w:rsid w:val="004A4DD3"/>
    <w:rsid w:val="004B2743"/>
    <w:rsid w:val="004B35C5"/>
    <w:rsid w:val="004B545C"/>
    <w:rsid w:val="004B6177"/>
    <w:rsid w:val="004C17C2"/>
    <w:rsid w:val="004C285B"/>
    <w:rsid w:val="004C2E8A"/>
    <w:rsid w:val="004C3316"/>
    <w:rsid w:val="004C4697"/>
    <w:rsid w:val="004C774E"/>
    <w:rsid w:val="004D0851"/>
    <w:rsid w:val="004D3223"/>
    <w:rsid w:val="004D33A8"/>
    <w:rsid w:val="004D410B"/>
    <w:rsid w:val="004D5AD3"/>
    <w:rsid w:val="004E104A"/>
    <w:rsid w:val="004E3A39"/>
    <w:rsid w:val="004E43DC"/>
    <w:rsid w:val="004E5385"/>
    <w:rsid w:val="004F1AE5"/>
    <w:rsid w:val="004F2B90"/>
    <w:rsid w:val="004F49F5"/>
    <w:rsid w:val="004F4BB9"/>
    <w:rsid w:val="00503476"/>
    <w:rsid w:val="00507875"/>
    <w:rsid w:val="0051174D"/>
    <w:rsid w:val="0051199D"/>
    <w:rsid w:val="00511D6B"/>
    <w:rsid w:val="0051332F"/>
    <w:rsid w:val="00513D91"/>
    <w:rsid w:val="00514D30"/>
    <w:rsid w:val="00520721"/>
    <w:rsid w:val="00522392"/>
    <w:rsid w:val="00522DB1"/>
    <w:rsid w:val="005235D3"/>
    <w:rsid w:val="005278E6"/>
    <w:rsid w:val="0053333A"/>
    <w:rsid w:val="005369B1"/>
    <w:rsid w:val="00547E00"/>
    <w:rsid w:val="00550E53"/>
    <w:rsid w:val="005515F7"/>
    <w:rsid w:val="00552098"/>
    <w:rsid w:val="00555A9B"/>
    <w:rsid w:val="0055659C"/>
    <w:rsid w:val="005659A8"/>
    <w:rsid w:val="0056765F"/>
    <w:rsid w:val="00570236"/>
    <w:rsid w:val="0057158B"/>
    <w:rsid w:val="0057569B"/>
    <w:rsid w:val="005767B4"/>
    <w:rsid w:val="005847BB"/>
    <w:rsid w:val="005851DF"/>
    <w:rsid w:val="00585DFD"/>
    <w:rsid w:val="00586662"/>
    <w:rsid w:val="00593E97"/>
    <w:rsid w:val="00594661"/>
    <w:rsid w:val="005970A9"/>
    <w:rsid w:val="005A0EC5"/>
    <w:rsid w:val="005A2C12"/>
    <w:rsid w:val="005A3389"/>
    <w:rsid w:val="005A38B1"/>
    <w:rsid w:val="005A46FD"/>
    <w:rsid w:val="005A543F"/>
    <w:rsid w:val="005A5A55"/>
    <w:rsid w:val="005A5EC0"/>
    <w:rsid w:val="005B1797"/>
    <w:rsid w:val="005B182F"/>
    <w:rsid w:val="005B374F"/>
    <w:rsid w:val="005C0C43"/>
    <w:rsid w:val="005C15CA"/>
    <w:rsid w:val="005C2BC5"/>
    <w:rsid w:val="005C50C4"/>
    <w:rsid w:val="005C56CB"/>
    <w:rsid w:val="005D23E0"/>
    <w:rsid w:val="005D3E2F"/>
    <w:rsid w:val="005D4634"/>
    <w:rsid w:val="005D6E82"/>
    <w:rsid w:val="005D7895"/>
    <w:rsid w:val="005E09FC"/>
    <w:rsid w:val="005E4AEA"/>
    <w:rsid w:val="005E5F62"/>
    <w:rsid w:val="005E6B66"/>
    <w:rsid w:val="005F0014"/>
    <w:rsid w:val="005F0ED3"/>
    <w:rsid w:val="005F24D4"/>
    <w:rsid w:val="005F2C2F"/>
    <w:rsid w:val="005F4AF2"/>
    <w:rsid w:val="005F541A"/>
    <w:rsid w:val="005F68EA"/>
    <w:rsid w:val="005F7F71"/>
    <w:rsid w:val="00606036"/>
    <w:rsid w:val="00606349"/>
    <w:rsid w:val="00607C6A"/>
    <w:rsid w:val="00612358"/>
    <w:rsid w:val="00612E10"/>
    <w:rsid w:val="00613997"/>
    <w:rsid w:val="00615150"/>
    <w:rsid w:val="00615464"/>
    <w:rsid w:val="00615B74"/>
    <w:rsid w:val="00616CA3"/>
    <w:rsid w:val="00617F46"/>
    <w:rsid w:val="00621536"/>
    <w:rsid w:val="00621E27"/>
    <w:rsid w:val="0062323A"/>
    <w:rsid w:val="00623A8E"/>
    <w:rsid w:val="006240AC"/>
    <w:rsid w:val="00630865"/>
    <w:rsid w:val="00631576"/>
    <w:rsid w:val="00632067"/>
    <w:rsid w:val="0063260E"/>
    <w:rsid w:val="00633090"/>
    <w:rsid w:val="00633D4A"/>
    <w:rsid w:val="006358A8"/>
    <w:rsid w:val="00635AE1"/>
    <w:rsid w:val="00640DA6"/>
    <w:rsid w:val="006413B7"/>
    <w:rsid w:val="006444A6"/>
    <w:rsid w:val="006469ED"/>
    <w:rsid w:val="006523F6"/>
    <w:rsid w:val="0065270D"/>
    <w:rsid w:val="00653D9A"/>
    <w:rsid w:val="006559EE"/>
    <w:rsid w:val="00656ADD"/>
    <w:rsid w:val="00657E08"/>
    <w:rsid w:val="006629DA"/>
    <w:rsid w:val="00662F7C"/>
    <w:rsid w:val="0066465E"/>
    <w:rsid w:val="00666AA8"/>
    <w:rsid w:val="00667EB1"/>
    <w:rsid w:val="00670600"/>
    <w:rsid w:val="00671E74"/>
    <w:rsid w:val="0068046C"/>
    <w:rsid w:val="00684D9A"/>
    <w:rsid w:val="00686E9B"/>
    <w:rsid w:val="00687800"/>
    <w:rsid w:val="00687DE1"/>
    <w:rsid w:val="00691997"/>
    <w:rsid w:val="006932EB"/>
    <w:rsid w:val="006935FF"/>
    <w:rsid w:val="0069372B"/>
    <w:rsid w:val="00693B39"/>
    <w:rsid w:val="00694A91"/>
    <w:rsid w:val="00695A8B"/>
    <w:rsid w:val="00696A5B"/>
    <w:rsid w:val="00697CBD"/>
    <w:rsid w:val="00697E35"/>
    <w:rsid w:val="006A0732"/>
    <w:rsid w:val="006A1791"/>
    <w:rsid w:val="006A5AE0"/>
    <w:rsid w:val="006A5D39"/>
    <w:rsid w:val="006B016D"/>
    <w:rsid w:val="006B06C0"/>
    <w:rsid w:val="006B087B"/>
    <w:rsid w:val="006B27EE"/>
    <w:rsid w:val="006B35E8"/>
    <w:rsid w:val="006B6249"/>
    <w:rsid w:val="006B7285"/>
    <w:rsid w:val="006C07B7"/>
    <w:rsid w:val="006C0F14"/>
    <w:rsid w:val="006C2125"/>
    <w:rsid w:val="006C5831"/>
    <w:rsid w:val="006D13C4"/>
    <w:rsid w:val="006D2DD0"/>
    <w:rsid w:val="006D4C05"/>
    <w:rsid w:val="006D5C89"/>
    <w:rsid w:val="006D64D8"/>
    <w:rsid w:val="006D7AB8"/>
    <w:rsid w:val="006E1DA9"/>
    <w:rsid w:val="006E29AD"/>
    <w:rsid w:val="006E444A"/>
    <w:rsid w:val="006E625A"/>
    <w:rsid w:val="006E743A"/>
    <w:rsid w:val="006F1EE0"/>
    <w:rsid w:val="006F235A"/>
    <w:rsid w:val="006F35C1"/>
    <w:rsid w:val="006F45C6"/>
    <w:rsid w:val="006F4EEA"/>
    <w:rsid w:val="006F63A3"/>
    <w:rsid w:val="006F6593"/>
    <w:rsid w:val="007010D3"/>
    <w:rsid w:val="00702B49"/>
    <w:rsid w:val="00703394"/>
    <w:rsid w:val="00703ECE"/>
    <w:rsid w:val="00706EE5"/>
    <w:rsid w:val="00710D46"/>
    <w:rsid w:val="00713823"/>
    <w:rsid w:val="0071433D"/>
    <w:rsid w:val="00717314"/>
    <w:rsid w:val="007217D7"/>
    <w:rsid w:val="00722D49"/>
    <w:rsid w:val="00724D67"/>
    <w:rsid w:val="007250FE"/>
    <w:rsid w:val="007259C1"/>
    <w:rsid w:val="007268AC"/>
    <w:rsid w:val="00726F4C"/>
    <w:rsid w:val="007304B0"/>
    <w:rsid w:val="0073269E"/>
    <w:rsid w:val="0073561B"/>
    <w:rsid w:val="00737100"/>
    <w:rsid w:val="00741654"/>
    <w:rsid w:val="0074452C"/>
    <w:rsid w:val="0074508D"/>
    <w:rsid w:val="00745C57"/>
    <w:rsid w:val="0075071B"/>
    <w:rsid w:val="00753519"/>
    <w:rsid w:val="007547FD"/>
    <w:rsid w:val="007570E9"/>
    <w:rsid w:val="007625B4"/>
    <w:rsid w:val="00763154"/>
    <w:rsid w:val="00763433"/>
    <w:rsid w:val="00764F0E"/>
    <w:rsid w:val="00765C10"/>
    <w:rsid w:val="00766ED1"/>
    <w:rsid w:val="0077106A"/>
    <w:rsid w:val="00772168"/>
    <w:rsid w:val="00772343"/>
    <w:rsid w:val="00772F73"/>
    <w:rsid w:val="00773156"/>
    <w:rsid w:val="0078074A"/>
    <w:rsid w:val="007822FC"/>
    <w:rsid w:val="0078276B"/>
    <w:rsid w:val="007843DE"/>
    <w:rsid w:val="00784A8A"/>
    <w:rsid w:val="0078504A"/>
    <w:rsid w:val="007856BE"/>
    <w:rsid w:val="00791CF1"/>
    <w:rsid w:val="00795710"/>
    <w:rsid w:val="0079687B"/>
    <w:rsid w:val="00797E61"/>
    <w:rsid w:val="007A169C"/>
    <w:rsid w:val="007A1961"/>
    <w:rsid w:val="007A3114"/>
    <w:rsid w:val="007A7C8E"/>
    <w:rsid w:val="007B01BD"/>
    <w:rsid w:val="007B53D1"/>
    <w:rsid w:val="007B60CC"/>
    <w:rsid w:val="007C065E"/>
    <w:rsid w:val="007C0DDF"/>
    <w:rsid w:val="007C10E2"/>
    <w:rsid w:val="007C146C"/>
    <w:rsid w:val="007C214B"/>
    <w:rsid w:val="007C2A26"/>
    <w:rsid w:val="007C65FE"/>
    <w:rsid w:val="007D075F"/>
    <w:rsid w:val="007D1353"/>
    <w:rsid w:val="007D5357"/>
    <w:rsid w:val="007E0FFC"/>
    <w:rsid w:val="007E3941"/>
    <w:rsid w:val="007E421F"/>
    <w:rsid w:val="007E44C4"/>
    <w:rsid w:val="007E508E"/>
    <w:rsid w:val="007E7745"/>
    <w:rsid w:val="007F0583"/>
    <w:rsid w:val="007F0819"/>
    <w:rsid w:val="007F0878"/>
    <w:rsid w:val="007F1605"/>
    <w:rsid w:val="007F1D16"/>
    <w:rsid w:val="007F2034"/>
    <w:rsid w:val="007F2FB3"/>
    <w:rsid w:val="007F51DB"/>
    <w:rsid w:val="007F5CB8"/>
    <w:rsid w:val="007F6AB4"/>
    <w:rsid w:val="007F7B8C"/>
    <w:rsid w:val="00800732"/>
    <w:rsid w:val="008036DA"/>
    <w:rsid w:val="008039F9"/>
    <w:rsid w:val="00803BD5"/>
    <w:rsid w:val="00803D26"/>
    <w:rsid w:val="00806F5D"/>
    <w:rsid w:val="00811F0A"/>
    <w:rsid w:val="00824FFC"/>
    <w:rsid w:val="00826180"/>
    <w:rsid w:val="008304A2"/>
    <w:rsid w:val="00830E98"/>
    <w:rsid w:val="00834BAF"/>
    <w:rsid w:val="00836135"/>
    <w:rsid w:val="0083638E"/>
    <w:rsid w:val="00836993"/>
    <w:rsid w:val="00843E3B"/>
    <w:rsid w:val="00844E4F"/>
    <w:rsid w:val="008463E0"/>
    <w:rsid w:val="00850A5C"/>
    <w:rsid w:val="008535BC"/>
    <w:rsid w:val="00853894"/>
    <w:rsid w:val="00854E4E"/>
    <w:rsid w:val="008557E1"/>
    <w:rsid w:val="00857C46"/>
    <w:rsid w:val="008622FF"/>
    <w:rsid w:val="00863FD7"/>
    <w:rsid w:val="0086511A"/>
    <w:rsid w:val="0086627A"/>
    <w:rsid w:val="00866A27"/>
    <w:rsid w:val="00867822"/>
    <w:rsid w:val="00880F3F"/>
    <w:rsid w:val="00882464"/>
    <w:rsid w:val="00886570"/>
    <w:rsid w:val="00891ACF"/>
    <w:rsid w:val="00892BE7"/>
    <w:rsid w:val="008932F0"/>
    <w:rsid w:val="00893696"/>
    <w:rsid w:val="00893AEF"/>
    <w:rsid w:val="008A3350"/>
    <w:rsid w:val="008A3960"/>
    <w:rsid w:val="008A6935"/>
    <w:rsid w:val="008B1761"/>
    <w:rsid w:val="008B31DF"/>
    <w:rsid w:val="008B58E3"/>
    <w:rsid w:val="008C0D36"/>
    <w:rsid w:val="008C29F2"/>
    <w:rsid w:val="008C6021"/>
    <w:rsid w:val="008C6964"/>
    <w:rsid w:val="008C6F57"/>
    <w:rsid w:val="008D1F65"/>
    <w:rsid w:val="008D3370"/>
    <w:rsid w:val="008D4617"/>
    <w:rsid w:val="008D472C"/>
    <w:rsid w:val="008D6C9B"/>
    <w:rsid w:val="008D7A22"/>
    <w:rsid w:val="008E0086"/>
    <w:rsid w:val="008E2615"/>
    <w:rsid w:val="008E2D72"/>
    <w:rsid w:val="008E385B"/>
    <w:rsid w:val="008E4703"/>
    <w:rsid w:val="008E4769"/>
    <w:rsid w:val="008E4807"/>
    <w:rsid w:val="008F06A7"/>
    <w:rsid w:val="008F0754"/>
    <w:rsid w:val="008F0F46"/>
    <w:rsid w:val="008F1087"/>
    <w:rsid w:val="008F2DE6"/>
    <w:rsid w:val="008F5D18"/>
    <w:rsid w:val="008F6AEA"/>
    <w:rsid w:val="009011C3"/>
    <w:rsid w:val="0090177C"/>
    <w:rsid w:val="00903591"/>
    <w:rsid w:val="00903E90"/>
    <w:rsid w:val="00913D5D"/>
    <w:rsid w:val="00915F7C"/>
    <w:rsid w:val="00917AEC"/>
    <w:rsid w:val="00927366"/>
    <w:rsid w:val="00930198"/>
    <w:rsid w:val="009315C4"/>
    <w:rsid w:val="00932D6F"/>
    <w:rsid w:val="00934086"/>
    <w:rsid w:val="00937660"/>
    <w:rsid w:val="00940E22"/>
    <w:rsid w:val="009418CC"/>
    <w:rsid w:val="00942B33"/>
    <w:rsid w:val="009442D9"/>
    <w:rsid w:val="009522C2"/>
    <w:rsid w:val="00952B00"/>
    <w:rsid w:val="009553BC"/>
    <w:rsid w:val="00956414"/>
    <w:rsid w:val="0096033E"/>
    <w:rsid w:val="009614F3"/>
    <w:rsid w:val="00965C8F"/>
    <w:rsid w:val="00967A17"/>
    <w:rsid w:val="00973617"/>
    <w:rsid w:val="00974A8C"/>
    <w:rsid w:val="00980DC9"/>
    <w:rsid w:val="009811EB"/>
    <w:rsid w:val="009859A4"/>
    <w:rsid w:val="00987775"/>
    <w:rsid w:val="00987CF3"/>
    <w:rsid w:val="00990B16"/>
    <w:rsid w:val="00990CF0"/>
    <w:rsid w:val="00992C34"/>
    <w:rsid w:val="0099466B"/>
    <w:rsid w:val="009960ED"/>
    <w:rsid w:val="00996433"/>
    <w:rsid w:val="009A0DCC"/>
    <w:rsid w:val="009A1DC0"/>
    <w:rsid w:val="009A4F15"/>
    <w:rsid w:val="009B587E"/>
    <w:rsid w:val="009B73A7"/>
    <w:rsid w:val="009C150E"/>
    <w:rsid w:val="009C480B"/>
    <w:rsid w:val="009C56EB"/>
    <w:rsid w:val="009C6883"/>
    <w:rsid w:val="009D114F"/>
    <w:rsid w:val="009D28AA"/>
    <w:rsid w:val="009E1774"/>
    <w:rsid w:val="009E57E0"/>
    <w:rsid w:val="009E5D9D"/>
    <w:rsid w:val="009F1347"/>
    <w:rsid w:val="009F1A27"/>
    <w:rsid w:val="009F2200"/>
    <w:rsid w:val="009F2E7B"/>
    <w:rsid w:val="009F67B8"/>
    <w:rsid w:val="00A0021E"/>
    <w:rsid w:val="00A03812"/>
    <w:rsid w:val="00A06551"/>
    <w:rsid w:val="00A07AD7"/>
    <w:rsid w:val="00A10FDF"/>
    <w:rsid w:val="00A14A66"/>
    <w:rsid w:val="00A160D0"/>
    <w:rsid w:val="00A16321"/>
    <w:rsid w:val="00A229F7"/>
    <w:rsid w:val="00A253F8"/>
    <w:rsid w:val="00A26856"/>
    <w:rsid w:val="00A337A8"/>
    <w:rsid w:val="00A33D3F"/>
    <w:rsid w:val="00A3607F"/>
    <w:rsid w:val="00A370DB"/>
    <w:rsid w:val="00A37FB7"/>
    <w:rsid w:val="00A45918"/>
    <w:rsid w:val="00A469DE"/>
    <w:rsid w:val="00A4749A"/>
    <w:rsid w:val="00A475C6"/>
    <w:rsid w:val="00A4762E"/>
    <w:rsid w:val="00A539C5"/>
    <w:rsid w:val="00A540B9"/>
    <w:rsid w:val="00A54785"/>
    <w:rsid w:val="00A553BB"/>
    <w:rsid w:val="00A557E4"/>
    <w:rsid w:val="00A5581A"/>
    <w:rsid w:val="00A5608E"/>
    <w:rsid w:val="00A5794D"/>
    <w:rsid w:val="00A57C40"/>
    <w:rsid w:val="00A6557D"/>
    <w:rsid w:val="00A70509"/>
    <w:rsid w:val="00A72B53"/>
    <w:rsid w:val="00A7355B"/>
    <w:rsid w:val="00A74328"/>
    <w:rsid w:val="00A74637"/>
    <w:rsid w:val="00A75D77"/>
    <w:rsid w:val="00A80AAA"/>
    <w:rsid w:val="00A82C81"/>
    <w:rsid w:val="00A84AA0"/>
    <w:rsid w:val="00A84ED3"/>
    <w:rsid w:val="00A850C3"/>
    <w:rsid w:val="00A8522E"/>
    <w:rsid w:val="00A859AA"/>
    <w:rsid w:val="00A86AAD"/>
    <w:rsid w:val="00A93EF8"/>
    <w:rsid w:val="00A94558"/>
    <w:rsid w:val="00A96930"/>
    <w:rsid w:val="00A96D05"/>
    <w:rsid w:val="00AA0889"/>
    <w:rsid w:val="00AA4656"/>
    <w:rsid w:val="00AA5965"/>
    <w:rsid w:val="00AA73CE"/>
    <w:rsid w:val="00AB08D0"/>
    <w:rsid w:val="00AB6F97"/>
    <w:rsid w:val="00AC0F86"/>
    <w:rsid w:val="00AC1EF5"/>
    <w:rsid w:val="00AC2B6B"/>
    <w:rsid w:val="00AC435A"/>
    <w:rsid w:val="00AC6654"/>
    <w:rsid w:val="00AC7148"/>
    <w:rsid w:val="00AD2628"/>
    <w:rsid w:val="00AD6331"/>
    <w:rsid w:val="00AD7820"/>
    <w:rsid w:val="00AD7CDE"/>
    <w:rsid w:val="00AE207C"/>
    <w:rsid w:val="00AE2776"/>
    <w:rsid w:val="00AE2F27"/>
    <w:rsid w:val="00AE5E68"/>
    <w:rsid w:val="00AF029A"/>
    <w:rsid w:val="00AF26F4"/>
    <w:rsid w:val="00AF2799"/>
    <w:rsid w:val="00AF32C2"/>
    <w:rsid w:val="00AF61EB"/>
    <w:rsid w:val="00AF7478"/>
    <w:rsid w:val="00B037B6"/>
    <w:rsid w:val="00B06980"/>
    <w:rsid w:val="00B06C1F"/>
    <w:rsid w:val="00B12187"/>
    <w:rsid w:val="00B14EE9"/>
    <w:rsid w:val="00B17128"/>
    <w:rsid w:val="00B20DD9"/>
    <w:rsid w:val="00B20FC8"/>
    <w:rsid w:val="00B219F9"/>
    <w:rsid w:val="00B23A30"/>
    <w:rsid w:val="00B23B1B"/>
    <w:rsid w:val="00B27979"/>
    <w:rsid w:val="00B3060C"/>
    <w:rsid w:val="00B34D4F"/>
    <w:rsid w:val="00B40785"/>
    <w:rsid w:val="00B44271"/>
    <w:rsid w:val="00B44BA1"/>
    <w:rsid w:val="00B45B39"/>
    <w:rsid w:val="00B51365"/>
    <w:rsid w:val="00B554F0"/>
    <w:rsid w:val="00B57263"/>
    <w:rsid w:val="00B57E07"/>
    <w:rsid w:val="00B60900"/>
    <w:rsid w:val="00B75508"/>
    <w:rsid w:val="00B76DE6"/>
    <w:rsid w:val="00B76E98"/>
    <w:rsid w:val="00B80BC0"/>
    <w:rsid w:val="00B80D5F"/>
    <w:rsid w:val="00B84EC4"/>
    <w:rsid w:val="00B90EDB"/>
    <w:rsid w:val="00B91122"/>
    <w:rsid w:val="00B914E6"/>
    <w:rsid w:val="00B92FC7"/>
    <w:rsid w:val="00B939E9"/>
    <w:rsid w:val="00B94C0D"/>
    <w:rsid w:val="00B94E1D"/>
    <w:rsid w:val="00B958F6"/>
    <w:rsid w:val="00B95BD2"/>
    <w:rsid w:val="00B97089"/>
    <w:rsid w:val="00B97D21"/>
    <w:rsid w:val="00BA2DB6"/>
    <w:rsid w:val="00BA30E9"/>
    <w:rsid w:val="00BA391B"/>
    <w:rsid w:val="00BA397A"/>
    <w:rsid w:val="00BB1093"/>
    <w:rsid w:val="00BB341B"/>
    <w:rsid w:val="00BB51A9"/>
    <w:rsid w:val="00BB5758"/>
    <w:rsid w:val="00BC036F"/>
    <w:rsid w:val="00BC34FC"/>
    <w:rsid w:val="00BC46C5"/>
    <w:rsid w:val="00BC49CC"/>
    <w:rsid w:val="00BC4CD3"/>
    <w:rsid w:val="00BC5751"/>
    <w:rsid w:val="00BC76E2"/>
    <w:rsid w:val="00BD3339"/>
    <w:rsid w:val="00BD5829"/>
    <w:rsid w:val="00BD6E13"/>
    <w:rsid w:val="00BD7D02"/>
    <w:rsid w:val="00BE6976"/>
    <w:rsid w:val="00BE731C"/>
    <w:rsid w:val="00BE7FE4"/>
    <w:rsid w:val="00BF1422"/>
    <w:rsid w:val="00BF1DF8"/>
    <w:rsid w:val="00BF6F8A"/>
    <w:rsid w:val="00BF72F3"/>
    <w:rsid w:val="00C00561"/>
    <w:rsid w:val="00C014C0"/>
    <w:rsid w:val="00C05A0E"/>
    <w:rsid w:val="00C071D5"/>
    <w:rsid w:val="00C07657"/>
    <w:rsid w:val="00C119F6"/>
    <w:rsid w:val="00C1302E"/>
    <w:rsid w:val="00C13620"/>
    <w:rsid w:val="00C13748"/>
    <w:rsid w:val="00C153C0"/>
    <w:rsid w:val="00C16460"/>
    <w:rsid w:val="00C17D15"/>
    <w:rsid w:val="00C23042"/>
    <w:rsid w:val="00C24878"/>
    <w:rsid w:val="00C277AE"/>
    <w:rsid w:val="00C27D72"/>
    <w:rsid w:val="00C30371"/>
    <w:rsid w:val="00C304DE"/>
    <w:rsid w:val="00C30EE1"/>
    <w:rsid w:val="00C32914"/>
    <w:rsid w:val="00C336B6"/>
    <w:rsid w:val="00C413C2"/>
    <w:rsid w:val="00C42353"/>
    <w:rsid w:val="00C42885"/>
    <w:rsid w:val="00C542F5"/>
    <w:rsid w:val="00C5459B"/>
    <w:rsid w:val="00C56132"/>
    <w:rsid w:val="00C57039"/>
    <w:rsid w:val="00C62127"/>
    <w:rsid w:val="00C63240"/>
    <w:rsid w:val="00C652CF"/>
    <w:rsid w:val="00C65584"/>
    <w:rsid w:val="00C66C09"/>
    <w:rsid w:val="00C7004F"/>
    <w:rsid w:val="00C750A2"/>
    <w:rsid w:val="00C76912"/>
    <w:rsid w:val="00C8186E"/>
    <w:rsid w:val="00C829BE"/>
    <w:rsid w:val="00C837E1"/>
    <w:rsid w:val="00C902EB"/>
    <w:rsid w:val="00C90524"/>
    <w:rsid w:val="00C91D3C"/>
    <w:rsid w:val="00C92924"/>
    <w:rsid w:val="00C93562"/>
    <w:rsid w:val="00C9559A"/>
    <w:rsid w:val="00C95CA8"/>
    <w:rsid w:val="00C95E7C"/>
    <w:rsid w:val="00C96824"/>
    <w:rsid w:val="00CA11C9"/>
    <w:rsid w:val="00CA40B4"/>
    <w:rsid w:val="00CA4842"/>
    <w:rsid w:val="00CA4D26"/>
    <w:rsid w:val="00CA5081"/>
    <w:rsid w:val="00CA6409"/>
    <w:rsid w:val="00CA7BF6"/>
    <w:rsid w:val="00CB2342"/>
    <w:rsid w:val="00CB553C"/>
    <w:rsid w:val="00CB6ACA"/>
    <w:rsid w:val="00CB6B99"/>
    <w:rsid w:val="00CB74EA"/>
    <w:rsid w:val="00CB755C"/>
    <w:rsid w:val="00CB79C3"/>
    <w:rsid w:val="00CC03A4"/>
    <w:rsid w:val="00CC0D07"/>
    <w:rsid w:val="00CD065A"/>
    <w:rsid w:val="00CD0ED8"/>
    <w:rsid w:val="00CD601E"/>
    <w:rsid w:val="00CD791D"/>
    <w:rsid w:val="00CD7AD4"/>
    <w:rsid w:val="00CE225F"/>
    <w:rsid w:val="00CE4F19"/>
    <w:rsid w:val="00CF01E7"/>
    <w:rsid w:val="00CF2500"/>
    <w:rsid w:val="00CF74C8"/>
    <w:rsid w:val="00CF7827"/>
    <w:rsid w:val="00CF7A13"/>
    <w:rsid w:val="00D03E15"/>
    <w:rsid w:val="00D0456D"/>
    <w:rsid w:val="00D04DBE"/>
    <w:rsid w:val="00D058CE"/>
    <w:rsid w:val="00D06CCC"/>
    <w:rsid w:val="00D06D34"/>
    <w:rsid w:val="00D06D76"/>
    <w:rsid w:val="00D07123"/>
    <w:rsid w:val="00D108BD"/>
    <w:rsid w:val="00D10D2E"/>
    <w:rsid w:val="00D11DA4"/>
    <w:rsid w:val="00D12181"/>
    <w:rsid w:val="00D13005"/>
    <w:rsid w:val="00D148B9"/>
    <w:rsid w:val="00D1751E"/>
    <w:rsid w:val="00D17D82"/>
    <w:rsid w:val="00D20192"/>
    <w:rsid w:val="00D2150D"/>
    <w:rsid w:val="00D21696"/>
    <w:rsid w:val="00D2170D"/>
    <w:rsid w:val="00D23752"/>
    <w:rsid w:val="00D23C3A"/>
    <w:rsid w:val="00D268D2"/>
    <w:rsid w:val="00D268EE"/>
    <w:rsid w:val="00D26D00"/>
    <w:rsid w:val="00D26EAE"/>
    <w:rsid w:val="00D30258"/>
    <w:rsid w:val="00D313DC"/>
    <w:rsid w:val="00D31C04"/>
    <w:rsid w:val="00D337C4"/>
    <w:rsid w:val="00D34012"/>
    <w:rsid w:val="00D35FFF"/>
    <w:rsid w:val="00D3790B"/>
    <w:rsid w:val="00D37E97"/>
    <w:rsid w:val="00D421C5"/>
    <w:rsid w:val="00D4242F"/>
    <w:rsid w:val="00D430D3"/>
    <w:rsid w:val="00D43F59"/>
    <w:rsid w:val="00D454E9"/>
    <w:rsid w:val="00D47F41"/>
    <w:rsid w:val="00D57A75"/>
    <w:rsid w:val="00D61ED3"/>
    <w:rsid w:val="00D6253B"/>
    <w:rsid w:val="00D6358E"/>
    <w:rsid w:val="00D64970"/>
    <w:rsid w:val="00D64BDE"/>
    <w:rsid w:val="00D673D5"/>
    <w:rsid w:val="00D7073E"/>
    <w:rsid w:val="00D72836"/>
    <w:rsid w:val="00D741B5"/>
    <w:rsid w:val="00D74C21"/>
    <w:rsid w:val="00D75CD1"/>
    <w:rsid w:val="00D76488"/>
    <w:rsid w:val="00D76C15"/>
    <w:rsid w:val="00D809DB"/>
    <w:rsid w:val="00D838CC"/>
    <w:rsid w:val="00D84128"/>
    <w:rsid w:val="00D84566"/>
    <w:rsid w:val="00D84878"/>
    <w:rsid w:val="00D848A1"/>
    <w:rsid w:val="00D854A5"/>
    <w:rsid w:val="00D861AA"/>
    <w:rsid w:val="00D86B2D"/>
    <w:rsid w:val="00D87865"/>
    <w:rsid w:val="00D87C04"/>
    <w:rsid w:val="00D932C6"/>
    <w:rsid w:val="00D95D66"/>
    <w:rsid w:val="00D9626A"/>
    <w:rsid w:val="00D96429"/>
    <w:rsid w:val="00DA0252"/>
    <w:rsid w:val="00DA033B"/>
    <w:rsid w:val="00DA29F2"/>
    <w:rsid w:val="00DA5B66"/>
    <w:rsid w:val="00DA5BAE"/>
    <w:rsid w:val="00DA5C23"/>
    <w:rsid w:val="00DA7D91"/>
    <w:rsid w:val="00DB0849"/>
    <w:rsid w:val="00DB4003"/>
    <w:rsid w:val="00DB54F1"/>
    <w:rsid w:val="00DB722D"/>
    <w:rsid w:val="00DB7BAD"/>
    <w:rsid w:val="00DC24CF"/>
    <w:rsid w:val="00DC3178"/>
    <w:rsid w:val="00DC6FB8"/>
    <w:rsid w:val="00DC7776"/>
    <w:rsid w:val="00DC779F"/>
    <w:rsid w:val="00DD0079"/>
    <w:rsid w:val="00DD1614"/>
    <w:rsid w:val="00DD58A9"/>
    <w:rsid w:val="00DE1562"/>
    <w:rsid w:val="00DE2C8D"/>
    <w:rsid w:val="00DE36F9"/>
    <w:rsid w:val="00DE3C00"/>
    <w:rsid w:val="00DF1F96"/>
    <w:rsid w:val="00DF2107"/>
    <w:rsid w:val="00DF60CA"/>
    <w:rsid w:val="00E0071C"/>
    <w:rsid w:val="00E01BF0"/>
    <w:rsid w:val="00E029EF"/>
    <w:rsid w:val="00E03B4B"/>
    <w:rsid w:val="00E04FCA"/>
    <w:rsid w:val="00E0542C"/>
    <w:rsid w:val="00E10839"/>
    <w:rsid w:val="00E10AF0"/>
    <w:rsid w:val="00E12BC4"/>
    <w:rsid w:val="00E1348A"/>
    <w:rsid w:val="00E165AC"/>
    <w:rsid w:val="00E17BCF"/>
    <w:rsid w:val="00E210D1"/>
    <w:rsid w:val="00E22602"/>
    <w:rsid w:val="00E30F78"/>
    <w:rsid w:val="00E32B5F"/>
    <w:rsid w:val="00E348CA"/>
    <w:rsid w:val="00E4253B"/>
    <w:rsid w:val="00E43FA4"/>
    <w:rsid w:val="00E51DCE"/>
    <w:rsid w:val="00E52E57"/>
    <w:rsid w:val="00E530C6"/>
    <w:rsid w:val="00E577A5"/>
    <w:rsid w:val="00E6006A"/>
    <w:rsid w:val="00E60526"/>
    <w:rsid w:val="00E63B3C"/>
    <w:rsid w:val="00E63CF0"/>
    <w:rsid w:val="00E66167"/>
    <w:rsid w:val="00E6631A"/>
    <w:rsid w:val="00E67D2A"/>
    <w:rsid w:val="00E70075"/>
    <w:rsid w:val="00E73567"/>
    <w:rsid w:val="00E7368F"/>
    <w:rsid w:val="00E74DDD"/>
    <w:rsid w:val="00E7627C"/>
    <w:rsid w:val="00E77C5D"/>
    <w:rsid w:val="00E77CE1"/>
    <w:rsid w:val="00E82CE2"/>
    <w:rsid w:val="00E86633"/>
    <w:rsid w:val="00E86D1C"/>
    <w:rsid w:val="00E86E72"/>
    <w:rsid w:val="00E905A5"/>
    <w:rsid w:val="00E914AD"/>
    <w:rsid w:val="00E91AFD"/>
    <w:rsid w:val="00E923A7"/>
    <w:rsid w:val="00E941C0"/>
    <w:rsid w:val="00EA15D5"/>
    <w:rsid w:val="00EA226B"/>
    <w:rsid w:val="00EA29F8"/>
    <w:rsid w:val="00EA637E"/>
    <w:rsid w:val="00EA779B"/>
    <w:rsid w:val="00EB7776"/>
    <w:rsid w:val="00EC0311"/>
    <w:rsid w:val="00EC654D"/>
    <w:rsid w:val="00EC6810"/>
    <w:rsid w:val="00EC686E"/>
    <w:rsid w:val="00EC6F64"/>
    <w:rsid w:val="00ED1FD9"/>
    <w:rsid w:val="00ED4C2A"/>
    <w:rsid w:val="00ED6199"/>
    <w:rsid w:val="00ED64F7"/>
    <w:rsid w:val="00ED73E0"/>
    <w:rsid w:val="00ED7951"/>
    <w:rsid w:val="00EE2F3B"/>
    <w:rsid w:val="00EE4172"/>
    <w:rsid w:val="00EE5315"/>
    <w:rsid w:val="00EF2517"/>
    <w:rsid w:val="00EF4DDC"/>
    <w:rsid w:val="00EF7696"/>
    <w:rsid w:val="00F06505"/>
    <w:rsid w:val="00F13657"/>
    <w:rsid w:val="00F146C6"/>
    <w:rsid w:val="00F1514A"/>
    <w:rsid w:val="00F209D8"/>
    <w:rsid w:val="00F2247E"/>
    <w:rsid w:val="00F242C4"/>
    <w:rsid w:val="00F2504F"/>
    <w:rsid w:val="00F2639D"/>
    <w:rsid w:val="00F27748"/>
    <w:rsid w:val="00F31339"/>
    <w:rsid w:val="00F35C5D"/>
    <w:rsid w:val="00F37FF8"/>
    <w:rsid w:val="00F40348"/>
    <w:rsid w:val="00F4491D"/>
    <w:rsid w:val="00F4772D"/>
    <w:rsid w:val="00F50791"/>
    <w:rsid w:val="00F51D9A"/>
    <w:rsid w:val="00F5329A"/>
    <w:rsid w:val="00F54DED"/>
    <w:rsid w:val="00F564E2"/>
    <w:rsid w:val="00F600D6"/>
    <w:rsid w:val="00F60D2C"/>
    <w:rsid w:val="00F62946"/>
    <w:rsid w:val="00F63710"/>
    <w:rsid w:val="00F65E72"/>
    <w:rsid w:val="00F721CD"/>
    <w:rsid w:val="00F72BCE"/>
    <w:rsid w:val="00F75BD1"/>
    <w:rsid w:val="00F82727"/>
    <w:rsid w:val="00F8485F"/>
    <w:rsid w:val="00F849F2"/>
    <w:rsid w:val="00F85100"/>
    <w:rsid w:val="00F87F7B"/>
    <w:rsid w:val="00F922E7"/>
    <w:rsid w:val="00F93160"/>
    <w:rsid w:val="00FA60FE"/>
    <w:rsid w:val="00FA71B0"/>
    <w:rsid w:val="00FB2F06"/>
    <w:rsid w:val="00FB3B9F"/>
    <w:rsid w:val="00FB49D0"/>
    <w:rsid w:val="00FB4D9A"/>
    <w:rsid w:val="00FC3862"/>
    <w:rsid w:val="00FC42F9"/>
    <w:rsid w:val="00FC6039"/>
    <w:rsid w:val="00FC69B0"/>
    <w:rsid w:val="00FC7784"/>
    <w:rsid w:val="00FD092E"/>
    <w:rsid w:val="00FD7732"/>
    <w:rsid w:val="00FE02EA"/>
    <w:rsid w:val="00FE0B36"/>
    <w:rsid w:val="00FE1284"/>
    <w:rsid w:val="00FE1654"/>
    <w:rsid w:val="00FE390F"/>
    <w:rsid w:val="00FE564E"/>
    <w:rsid w:val="00FE79E5"/>
    <w:rsid w:val="00FF73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593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2EB"/>
    <w:pPr>
      <w:spacing w:after="160" w:line="259" w:lineRule="auto"/>
      <w:jc w:val="both"/>
    </w:pPr>
    <w:rPr>
      <w:rFonts w:ascii="Arial" w:hAnsi="Arial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AA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410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3385"/>
    <w:pPr>
      <w:keepNext/>
      <w:keepLines/>
      <w:spacing w:before="40" w:after="0"/>
      <w:outlineLvl w:val="2"/>
    </w:pPr>
    <w:rPr>
      <w:rFonts w:ascii="Calibri Light" w:eastAsia="Times New Roman" w:hAnsi="Calibri Light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283385"/>
    <w:rPr>
      <w:rFonts w:ascii="Calibri Light" w:eastAsia="Times New Roman" w:hAnsi="Calibri Light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2833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D861AA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86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D861AA"/>
    <w:rPr>
      <w:rFonts w:ascii="Arial" w:hAnsi="Arial"/>
    </w:rPr>
  </w:style>
  <w:style w:type="character" w:customStyle="1" w:styleId="Heading1Char">
    <w:name w:val="Heading 1 Char"/>
    <w:link w:val="Heading1"/>
    <w:uiPriority w:val="9"/>
    <w:rsid w:val="00D861AA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61AA"/>
    <w:pPr>
      <w:pageBreakBefore/>
      <w:jc w:val="left"/>
      <w:outlineLvl w:val="9"/>
    </w:pPr>
    <w:rPr>
      <w:rFonts w:ascii="Arial" w:hAnsi="Arial"/>
      <w:b/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D861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1AA"/>
    <w:pPr>
      <w:spacing w:after="100"/>
      <w:ind w:left="220"/>
    </w:pPr>
  </w:style>
  <w:style w:type="character" w:styleId="Hyperlink">
    <w:name w:val="Hyperlink"/>
    <w:uiPriority w:val="99"/>
    <w:unhideWhenUsed/>
    <w:rsid w:val="00D861AA"/>
    <w:rPr>
      <w:color w:val="0563C1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861AA"/>
    <w:pPr>
      <w:pBdr>
        <w:top w:val="single" w:sz="4" w:space="1" w:color="auto"/>
      </w:pBdr>
      <w:spacing w:after="0" w:line="240" w:lineRule="auto"/>
      <w:contextualSpacing/>
    </w:pPr>
    <w:rPr>
      <w:rFonts w:eastAsia="Times New Roman"/>
      <w:b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D861AA"/>
    <w:rPr>
      <w:rFonts w:ascii="Arial" w:eastAsia="Times New Roman" w:hAnsi="Arial" w:cs="Times New Roman"/>
      <w:b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D861AA"/>
    <w:pPr>
      <w:spacing w:after="100"/>
      <w:ind w:left="440"/>
    </w:pPr>
  </w:style>
  <w:style w:type="character" w:customStyle="1" w:styleId="Heading2Char">
    <w:name w:val="Heading 2 Char"/>
    <w:link w:val="Heading2"/>
    <w:uiPriority w:val="9"/>
    <w:rsid w:val="00495410"/>
    <w:rPr>
      <w:rFonts w:ascii="Calibri Light" w:eastAsia="Times New Roman" w:hAnsi="Calibri Light" w:cs="Times New Roman"/>
      <w:color w:val="2E74B5"/>
      <w:sz w:val="26"/>
      <w:szCs w:val="26"/>
    </w:rPr>
  </w:style>
  <w:style w:type="table" w:styleId="TableGrid">
    <w:name w:val="Table Grid"/>
    <w:basedOn w:val="TableNormal"/>
    <w:uiPriority w:val="39"/>
    <w:rsid w:val="00495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kun\Documents\Custom%20Office%20Templates\INSYS-ITI-CO%20Version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A9820-5014-4E7C-B003-B406CECA4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INSYS-ITI-CO Version Template.dotx</Template>
  <TotalTime>1477</TotalTime>
  <Pages>7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Links>
    <vt:vector size="48" baseType="variant"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_Toc512271963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_Toc512271962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_Toc512271961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_Toc512271960</vt:lpwstr>
      </vt:variant>
      <vt:variant>
        <vt:i4>1048633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_Toc512271959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_Toc512271958</vt:lpwstr>
      </vt:variant>
      <vt:variant>
        <vt:i4>1048633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_Toc512271957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_Toc512271956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Geormin guian Salanguit</dc:creator>
  <cp:lastModifiedBy>intelli-new</cp:lastModifiedBy>
  <cp:revision>110</cp:revision>
  <cp:lastPrinted>2019-04-10T06:01:00Z</cp:lastPrinted>
  <dcterms:created xsi:type="dcterms:W3CDTF">2018-09-17T09:12:00Z</dcterms:created>
  <dcterms:modified xsi:type="dcterms:W3CDTF">2019-06-13T06:21:00Z</dcterms:modified>
</cp:coreProperties>
</file>